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B1331" w14:textId="77777777" w:rsidR="002021A0" w:rsidRPr="002021A0" w:rsidRDefault="00293782" w:rsidP="00293782">
      <w:pPr>
        <w:pStyle w:val="Graphicsanchor"/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54B8245B" wp14:editId="606819E2">
                <wp:simplePos x="0" y="0"/>
                <wp:positionH relativeFrom="column">
                  <wp:posOffset>254635</wp:posOffset>
                </wp:positionH>
                <wp:positionV relativeFrom="page">
                  <wp:posOffset>1964690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8E3C2" w14:textId="0FC88BC7" w:rsidR="00293782" w:rsidRPr="00BB23CF" w:rsidRDefault="00501375" w:rsidP="00293782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+91 8446661132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8245B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0.05pt;margin-top:154.7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MCVMEeEAAAAKAQAADwAAAGRycy9kb3ducmV2&#10;LnhtbEyPwUrDQBCG74LvsIzgze42bcSm2ZQ2IIJIwSi0x20yJsHsbMxu2vj2jic9zszHP9+fbibb&#10;iTMOvnWkYT5TIJBKV7VUa3h/e7x7AOGDocp0jlDDN3rYZNdXqUkqd6FXPBehFhxCPjEamhD6REpf&#10;NmiNn7keiW8fbrAm8DjUshrMhcNtJyOl7qU1LfGHxvSYN1h+FqPVkMf0Veyeti+lPe7zA0bjcfe8&#10;1/r2ZtquQQScwh8Mv/qsDhk7ndxIlRedhqWaM6lhoVZLEAxEq0UM4sSbWEUgs1T+r5D9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DAlTBHhAAAACgEAAA8AAAAAAAAAAAAAAAAAvQQA&#10;AGRycy9kb3ducmV2LnhtbFBLBQYAAAAABAAEAPMAAADLBQAAAAA=&#10;" filled="f" stroked="f">
                <v:textbox inset="1.2mm,,1mm">
                  <w:txbxContent>
                    <w:p w14:paraId="7A18E3C2" w14:textId="0FC88BC7" w:rsidR="00293782" w:rsidRPr="00BB23CF" w:rsidRDefault="00501375" w:rsidP="00293782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>+91 8446661132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38A31398" wp14:editId="7E0D80C2">
                <wp:simplePos x="0" y="0"/>
                <wp:positionH relativeFrom="column">
                  <wp:posOffset>267335</wp:posOffset>
                </wp:positionH>
                <wp:positionV relativeFrom="page">
                  <wp:posOffset>2314575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4DDD2" w14:textId="49D2A266" w:rsidR="00293782" w:rsidRPr="00BB23CF" w:rsidRDefault="00501375" w:rsidP="00293782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hyperlink r:id="rId11" w:history="1">
                              <w:r w:rsidRPr="00A930D9">
                                <w:rPr>
                                  <w:rStyle w:val="Hyperlink"/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varadpatil76@gmail.com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31398" id="Text Box 26" o:spid="_x0000_s1027" type="#_x0000_t202" style="position:absolute;margin-left:21.05pt;margin-top:182.25pt;width:126.7pt;height:20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" filled="f" stroked="f">
                <v:textbox inset="1.2mm,,1mm">
                  <w:txbxContent>
                    <w:p w14:paraId="5084DDD2" w14:textId="49D2A266" w:rsidR="00293782" w:rsidRPr="00BB23CF" w:rsidRDefault="00501375" w:rsidP="00293782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hyperlink r:id="rId12" w:history="1">
                        <w:r w:rsidRPr="00A930D9">
                          <w:rPr>
                            <w:rStyle w:val="Hyperlink"/>
                            <w:rFonts w:ascii="Calibri" w:hAnsi="Calibri" w:cs="Calibri"/>
                            <w:sz w:val="20"/>
                            <w:szCs w:val="20"/>
                          </w:rPr>
                          <w:t>varadpatil76@gmail.com</w:t>
                        </w:r>
                      </w:hyperlink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4967EB19" wp14:editId="04D5BB31">
                <wp:simplePos x="0" y="0"/>
                <wp:positionH relativeFrom="column">
                  <wp:posOffset>244475</wp:posOffset>
                </wp:positionH>
                <wp:positionV relativeFrom="page">
                  <wp:posOffset>2646045</wp:posOffset>
                </wp:positionV>
                <wp:extent cx="160909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0E7C7" w14:textId="5E2723D2" w:rsidR="005E2A17" w:rsidRPr="005E2A17" w:rsidRDefault="00A930D9" w:rsidP="005E2A17">
                            <w:pPr>
                              <w:rPr>
                                <w:rStyle w:val="Hyperlink"/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instrText>HYPERLINK "https://www.linkedin.com/in/varad-patil-48945412a/"</w:instrTex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5E2A17" w:rsidRPr="005E2A17">
                              <w:rPr>
                                <w:rStyle w:val="Hyperlink"/>
                                <w:rFonts w:ascii="Calibri" w:hAnsi="Calibri" w:cs="Calibri"/>
                                <w:sz w:val="20"/>
                                <w:szCs w:val="20"/>
                              </w:rPr>
                              <w:t>https://www.linkedin.com/in/varad-patil-</w:t>
                            </w:r>
                          </w:p>
                          <w:p w14:paraId="3F98C0C2" w14:textId="6DF38683" w:rsidR="00293782" w:rsidRPr="00BB23CF" w:rsidRDefault="005E2A17" w:rsidP="005E2A17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A930D9">
                              <w:rPr>
                                <w:rStyle w:val="Hyperlink"/>
                                <w:rFonts w:ascii="Calibri" w:hAnsi="Calibri" w:cs="Calibri"/>
                                <w:sz w:val="20"/>
                                <w:szCs w:val="20"/>
                              </w:rPr>
                              <w:t>48945412a/</w:t>
                            </w:r>
                            <w:r w:rsidR="00A930D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EB19" id="Text Box 27" o:spid="_x0000_s1028" type="#_x0000_t202" style="position:absolute;margin-left:19.25pt;margin-top:208.35pt;width:126.7pt;height:21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" filled="f" stroked="f">
                <v:textbox inset="1.2mm,,1mm">
                  <w:txbxContent>
                    <w:p w14:paraId="64C0E7C7" w14:textId="5E2723D2" w:rsidR="005E2A17" w:rsidRPr="005E2A17" w:rsidRDefault="00A930D9" w:rsidP="005E2A17">
                      <w:pPr>
                        <w:rPr>
                          <w:rStyle w:val="Hyperlink"/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instrText>HYPERLINK "https://www.linkedin.com/in/varad-patil-48945412a/"</w:instrTex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separate"/>
                      </w:r>
                      <w:r w:rsidR="005E2A17" w:rsidRPr="005E2A17">
                        <w:rPr>
                          <w:rStyle w:val="Hyperlink"/>
                          <w:rFonts w:ascii="Calibri" w:hAnsi="Calibri" w:cs="Calibri"/>
                          <w:sz w:val="20"/>
                          <w:szCs w:val="20"/>
                        </w:rPr>
                        <w:t>https://www.linkedin.com/in/varad-patil-</w:t>
                      </w:r>
                    </w:p>
                    <w:p w14:paraId="3F98C0C2" w14:textId="6DF38683" w:rsidR="00293782" w:rsidRPr="00BB23CF" w:rsidRDefault="005E2A17" w:rsidP="005E2A17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A930D9">
                        <w:rPr>
                          <w:rStyle w:val="Hyperlink"/>
                          <w:rFonts w:ascii="Calibri" w:hAnsi="Calibri" w:cs="Calibri"/>
                          <w:sz w:val="20"/>
                          <w:szCs w:val="20"/>
                        </w:rPr>
                        <w:t>48945412a/</w:t>
                      </w:r>
                      <w:r w:rsidR="00A930D9">
                        <w:rPr>
                          <w:rFonts w:ascii="Calibri" w:hAnsi="Calibri" w:cs="Calibri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16680FB6" wp14:editId="15292A3F">
                <wp:simplePos x="0" y="0"/>
                <wp:positionH relativeFrom="column">
                  <wp:posOffset>285750</wp:posOffset>
                </wp:positionH>
                <wp:positionV relativeFrom="page">
                  <wp:posOffset>1435100</wp:posOffset>
                </wp:positionV>
                <wp:extent cx="1689100" cy="565150"/>
                <wp:effectExtent l="0" t="0" r="6350" b="63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565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CE525" w14:textId="1B4068FB" w:rsidR="00293782" w:rsidRPr="00BB23CF" w:rsidRDefault="00501375" w:rsidP="00BB23CF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8/4, N-9, M-2, Sant Dnyaneshwar Nagar, Hudco, Chhatrapati Sambhajinagar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80FB6" id="Text Box 29" o:spid="_x0000_s1029" type="#_x0000_t202" style="position:absolute;margin-left:22.5pt;margin-top:113pt;width:133pt;height:44.5pt;z-index:251676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" filled="f" stroked="f">
                <v:textbox inset="1.2mm,,1mm">
                  <w:txbxContent>
                    <w:p w14:paraId="254CE525" w14:textId="1B4068FB" w:rsidR="00293782" w:rsidRPr="00BB23CF" w:rsidRDefault="00501375" w:rsidP="00BB23CF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8/4, N-9, M-2, Sant Dnyaneshwar Nagar, Hudco, Chhatrapati Sambhajinagar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1569" behindDoc="0" locked="1" layoutInCell="1" allowOverlap="1" wp14:anchorId="1CFB2F4D" wp14:editId="4CC1C539">
                <wp:simplePos x="0" y="0"/>
                <wp:positionH relativeFrom="page">
                  <wp:posOffset>402590</wp:posOffset>
                </wp:positionH>
                <wp:positionV relativeFrom="page">
                  <wp:posOffset>1535430</wp:posOffset>
                </wp:positionV>
                <wp:extent cx="264795" cy="1398905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398905"/>
                          <a:chOff x="0" y="0"/>
                          <a:chExt cx="262255" cy="1395730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962" y="1133475"/>
                            <a:ext cx="260331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6986C9" id="Group 17" o:spid="_x0000_s1026" alt="Contact info icons" style="position:absolute;margin-left:31.7pt;margin-top:120.9pt;width:20.85pt;height:110.15pt;z-index:251671569;mso-position-horizontal-relative:page;mso-position-vertical-relative:page;mso-width-relative:margin;mso-height-relative:margin" coordsize="2622,139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21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22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23" o:title=""/>
                </v:shape>
                <v:shape id="Graphic 40" o:spid="_x0000_s1030" type="#_x0000_t75" style="position:absolute;left:9;top:11334;width:2603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">
                  <v:imagedata r:id="rId24" o:title=""/>
                </v:shape>
                <w10:wrap anchorx="page" anchory="page"/>
                <w10:anchorlock/>
              </v:group>
            </w:pict>
          </mc:Fallback>
        </mc:AlternateContent>
      </w:r>
      <w:r w:rsidR="00A171E5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9521" behindDoc="1" locked="1" layoutInCell="1" allowOverlap="1" wp14:anchorId="15C2DDB0" wp14:editId="7F7723C2">
                <wp:simplePos x="0" y="0"/>
                <wp:positionH relativeFrom="column">
                  <wp:posOffset>0</wp:posOffset>
                </wp:positionH>
                <wp:positionV relativeFrom="page">
                  <wp:posOffset>1318260</wp:posOffset>
                </wp:positionV>
                <wp:extent cx="6903720" cy="8284210"/>
                <wp:effectExtent l="0" t="0" r="11430" b="21590"/>
                <wp:wrapNone/>
                <wp:docPr id="1537361565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3720" cy="8284210"/>
                          <a:chOff x="0" y="0"/>
                          <a:chExt cx="6900534" cy="8284464"/>
                        </a:xfrm>
                      </wpg:grpSpPr>
                      <wps:wsp>
                        <wps:cNvPr id="1216285078" name="Straight Connector 2085858823"/>
                        <wps:cNvCnPr/>
                        <wps:spPr>
                          <a:xfrm>
                            <a:off x="1925781" y="0"/>
                            <a:ext cx="0" cy="828446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895002" name="Straight Connector 2096820366"/>
                        <wps:cNvCnPr/>
                        <wps:spPr>
                          <a:xfrm flipH="1">
                            <a:off x="0" y="1669473"/>
                            <a:ext cx="185502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7741930" name="Straight Connector 1527090328"/>
                        <wps:cNvCnPr/>
                        <wps:spPr>
                          <a:xfrm flipH="1">
                            <a:off x="7179" y="4817995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3804595" name="Straight Connector 421057134"/>
                        <wps:cNvCnPr/>
                        <wps:spPr>
                          <a:xfrm flipH="1">
                            <a:off x="2001981" y="1669473"/>
                            <a:ext cx="489855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00187" id="Group 16" o:spid="_x0000_s1026" alt="&quot;&quot;" style="position:absolute;margin-left:0;margin-top:103.8pt;width:543.6pt;height:652.3pt;z-index:-251646959;mso-position-vertical-relative:page;mso-width-relative:margin;mso-height-relative:margin" coordsize="69005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">
                <v:line id="Straight Connector 2085858823" o:spid="_x0000_s1027" style="position:absolute;visibility:visible;mso-wrap-style:square" from="19257,0" to="19257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" strokecolor="#bfbfbf [2412]">
                  <v:stroke joinstyle="miter"/>
                </v:line>
                <v:line id="Straight Connector 2096820366" o:spid="_x0000_s1028" style="position:absolute;flip:x;visibility:visible;mso-wrap-style:square" from="0,16694" to="18550,16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" strokecolor="#bfbfbf [2412]">
                  <v:stroke joinstyle="miter"/>
                </v:line>
                <v:line id="Straight Connector 1527090328" o:spid="_x0000_s1029" style="position:absolute;flip:x;visibility:visible;mso-wrap-style:square" from="71,48179" to="18634,481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" strokecolor="#bfbfbf [2412]">
                  <v:stroke joinstyle="miter"/>
                </v:line>
                <v:line id="Straight Connector 421057134" o:spid="_x0000_s1030" style="position:absolute;flip:x;visibility:visible;mso-wrap-style:square" from="20019,16694" to="69005,16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" strokecolor="#bfbfbf [2412]">
                  <v:stroke joinstyle="miter"/>
                </v:line>
                <w10:wrap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6A6C9C75" wp14:editId="6E852A0D">
                <wp:simplePos x="0" y="0"/>
                <wp:positionH relativeFrom="margin">
                  <wp:align>left</wp:align>
                </wp:positionH>
                <wp:positionV relativeFrom="page">
                  <wp:posOffset>2877820</wp:posOffset>
                </wp:positionV>
                <wp:extent cx="1810385" cy="3275330"/>
                <wp:effectExtent l="0" t="0" r="0" b="12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275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6099" w14:textId="47F9D1B1" w:rsidR="0099054B" w:rsidRPr="005E2A17" w:rsidRDefault="005E2A17" w:rsidP="0099054B">
                            <w:pPr>
                              <w:pStyle w:val="List"/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</w:pPr>
                            <w:r w:rsidRPr="005E2A17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  <w:t>TECHNICAL SKILLS</w:t>
                            </w:r>
                          </w:p>
                          <w:p w14:paraId="12AE186D" w14:textId="7D83CA3D" w:rsidR="002021A0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Cloud Platforms: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AWS (EC2, S3, RDS, IAM, VPC, ELB, SQS, Autoscaling, Route53, Lambda, SNS, CloudWatch)</w:t>
                            </w:r>
                          </w:p>
                          <w:p w14:paraId="7CC1A44F" w14:textId="60C02937" w:rsidR="005E2A17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CI/CD Tools: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Jenkins, GitHub Actions</w:t>
                            </w:r>
                          </w:p>
                          <w:p w14:paraId="4512CEA6" w14:textId="21FA69E1" w:rsidR="005E2A17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Containerization: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Docker, Kubernetes</w:t>
                            </w:r>
                          </w:p>
                          <w:p w14:paraId="3B8D1D91" w14:textId="3C35F487" w:rsidR="005E2A17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Infrastructure as code: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Terraform, CloudFormation</w:t>
                            </w:r>
                          </w:p>
                          <w:p w14:paraId="59419E1F" w14:textId="6B504112" w:rsidR="005E2A17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Monitoring &amp; Logging:</w:t>
                            </w:r>
                            <w:r w:rsidR="005E2A17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Prometheus, Grafana, CloudWatch</w:t>
                            </w:r>
                          </w:p>
                          <w:p w14:paraId="0D73E87A" w14:textId="437B6EDB" w:rsidR="00013F05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013F05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ITSM Tools:</w:t>
                            </w:r>
                            <w:r w:rsidR="00013F05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ServiceNow</w:t>
                            </w:r>
                          </w:p>
                          <w:p w14:paraId="122047D4" w14:textId="49AA1DFC" w:rsidR="00013F05" w:rsidRPr="00BB23CF" w:rsidRDefault="00BB23CF" w:rsidP="00BB23CF">
                            <w:pPr>
                              <w:pStyle w:val="List"/>
                              <w:spacing w:line="240" w:lineRule="auto"/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013F05" w:rsidRPr="00BB23C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Operating system:</w:t>
                            </w:r>
                            <w:r w:rsidR="00013F05" w:rsidRPr="00BB23C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Linux (RHEL)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C9C75" id="Text Box 12" o:spid="_x0000_s1030" type="#_x0000_t202" style="position:absolute;margin-left:0;margin-top:226.6pt;width:142.55pt;height:257.9pt;z-index:25166440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" filled="f" stroked="f">
                <v:textbox>
                  <w:txbxContent>
                    <w:p w14:paraId="29766099" w14:textId="47F9D1B1" w:rsidR="0099054B" w:rsidRPr="005E2A17" w:rsidRDefault="005E2A17" w:rsidP="0099054B">
                      <w:pPr>
                        <w:pStyle w:val="List"/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5E2A17"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  <w:t>TECHNICAL SKILLS</w:t>
                      </w:r>
                    </w:p>
                    <w:p w14:paraId="12AE186D" w14:textId="7D83CA3D" w:rsidR="002021A0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5E2A17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Cloud Platforms:</w:t>
                      </w:r>
                      <w:r w:rsidR="005E2A17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AWS (EC2, S3, RDS, IAM, VPC, ELB, SQS, Autoscaling, Route53, Lambda, SNS, CloudWatch)</w:t>
                      </w:r>
                    </w:p>
                    <w:p w14:paraId="7CC1A44F" w14:textId="60C02937" w:rsidR="005E2A17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5E2A17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CI/CD Tools:</w:t>
                      </w:r>
                      <w:r w:rsidR="005E2A17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Jenkins, GitHub Actions</w:t>
                      </w:r>
                    </w:p>
                    <w:p w14:paraId="4512CEA6" w14:textId="21FA69E1" w:rsidR="005E2A17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5E2A17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Containerization:</w:t>
                      </w:r>
                      <w:r w:rsidR="005E2A17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Docker, Kubernetes</w:t>
                      </w:r>
                    </w:p>
                    <w:p w14:paraId="3B8D1D91" w14:textId="3C35F487" w:rsidR="005E2A17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5E2A17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Infrastructure as code:</w:t>
                      </w:r>
                      <w:r w:rsidR="005E2A17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Terraform, CloudFormation</w:t>
                      </w:r>
                    </w:p>
                    <w:p w14:paraId="59419E1F" w14:textId="6B504112" w:rsidR="005E2A17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5E2A17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Monitoring &amp; Logging:</w:t>
                      </w:r>
                      <w:r w:rsidR="005E2A17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Prometheus, Grafana, CloudWatch</w:t>
                      </w:r>
                    </w:p>
                    <w:p w14:paraId="0D73E87A" w14:textId="437B6EDB" w:rsidR="00013F05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013F05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ITSM Tools:</w:t>
                      </w:r>
                      <w:r w:rsidR="00013F05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ServiceNow</w:t>
                      </w:r>
                    </w:p>
                    <w:p w14:paraId="122047D4" w14:textId="49AA1DFC" w:rsidR="00013F05" w:rsidRPr="00BB23CF" w:rsidRDefault="00BB23CF" w:rsidP="00BB23CF">
                      <w:pPr>
                        <w:pStyle w:val="List"/>
                        <w:spacing w:line="240" w:lineRule="auto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013F05" w:rsidRPr="00BB23C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Operating system:</w:t>
                      </w:r>
                      <w:r w:rsidR="00013F05" w:rsidRPr="00BB23C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Linux (RHEL)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1AB1D12D" wp14:editId="521EA93D">
                <wp:simplePos x="0" y="0"/>
                <wp:positionH relativeFrom="margin">
                  <wp:align>left</wp:align>
                </wp:positionH>
                <wp:positionV relativeFrom="margin">
                  <wp:posOffset>5861050</wp:posOffset>
                </wp:positionV>
                <wp:extent cx="1810385" cy="3800475"/>
                <wp:effectExtent l="0" t="0" r="0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8007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C9AEF" w14:textId="2840A0B1" w:rsidR="00DE7105" w:rsidRPr="00543C41" w:rsidRDefault="00283E84" w:rsidP="004214E9">
                            <w:pPr>
                              <w:pStyle w:val="List"/>
                              <w:spacing w:line="240" w:lineRule="auto"/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</w:pPr>
                            <w:r w:rsidRPr="00543C4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  <w:t>Key Achivements</w:t>
                            </w:r>
                          </w:p>
                          <w:p w14:paraId="43E9B477" w14:textId="77777777" w:rsidR="00C86F2D" w:rsidRPr="00C87C05" w:rsidRDefault="00C86F2D" w:rsidP="00406A98">
                            <w:pPr>
                              <w:pStyle w:val="List"/>
                              <w:spacing w:line="240" w:lineRule="auto"/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</w:pPr>
                            <w:r w:rsidRPr="00C87C0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="00E5095A" w:rsidRPr="00C87C0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Reduced deployment time by 30% via CI/CD (Jenkins, GitHub)</w:t>
                            </w:r>
                          </w:p>
                          <w:p w14:paraId="1470540F" w14:textId="1F9904EC" w:rsidR="00C86F2D" w:rsidRPr="00C87C05" w:rsidRDefault="00E5095A" w:rsidP="00406A98">
                            <w:pPr>
                              <w:pStyle w:val="List"/>
                              <w:spacing w:line="240" w:lineRule="auto"/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</w:pPr>
                            <w:r w:rsidRPr="00C87C0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• Improved MTTR by 30% through P1/P2 incident management</w:t>
                            </w:r>
                          </w:p>
                          <w:p w14:paraId="5EED5340" w14:textId="77777777" w:rsidR="00C86F2D" w:rsidRPr="00C87C05" w:rsidRDefault="00E5095A" w:rsidP="00406A98">
                            <w:pPr>
                              <w:pStyle w:val="List"/>
                              <w:spacing w:line="240" w:lineRule="auto"/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</w:pPr>
                            <w:r w:rsidRPr="00C87C0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• Automated infrastructure using Terraform for consistent deployments</w:t>
                            </w:r>
                          </w:p>
                          <w:p w14:paraId="04A54543" w14:textId="77777777" w:rsidR="006C4094" w:rsidRDefault="00E5095A" w:rsidP="00406A98">
                            <w:pPr>
                              <w:pStyle w:val="List"/>
                              <w:spacing w:line="240" w:lineRule="auto"/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</w:pPr>
                            <w:r w:rsidRPr="00C87C0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• Managed highly available Kubernetes clusters for scalability &amp; uptime</w:t>
                            </w:r>
                          </w:p>
                          <w:p w14:paraId="1685F7FE" w14:textId="77777777" w:rsidR="00543C41" w:rsidRDefault="00E5095A" w:rsidP="00406A98">
                            <w:pPr>
                              <w:pStyle w:val="List"/>
                              <w:spacing w:line="240" w:lineRule="auto"/>
                              <w:rPr>
                                <w:rFonts w:ascii="Calibri" w:eastAsiaTheme="minorHAnsi" w:hAnsi="Calibri" w:cs="Calibri"/>
                                <w:caps/>
                                <w:sz w:val="20"/>
                                <w:szCs w:val="20"/>
                              </w:rPr>
                            </w:pPr>
                            <w:r w:rsidRPr="00C87C0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• Implemented monitoring (Prometheus, Grafana, CloudWatch) to reduce issues</w:t>
                            </w:r>
                          </w:p>
                          <w:p w14:paraId="24EE8126" w14:textId="2BBF8F00" w:rsidR="00063EA9" w:rsidRDefault="00063EA9" w:rsidP="00063EA9">
                            <w:pPr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</w:pPr>
                            <w:r w:rsidRPr="00063EA9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95F89C0" wp14:editId="10FC9F0F">
                                  <wp:extent cx="1627505" cy="13970"/>
                                  <wp:effectExtent l="0" t="0" r="0" b="0"/>
                                  <wp:docPr id="151371480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505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3F0249" w14:textId="79A90FA1" w:rsidR="00063EA9" w:rsidRPr="00063EA9" w:rsidRDefault="00063EA9" w:rsidP="00063EA9">
                            <w:pPr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</w:pPr>
                            <w:r w:rsidRPr="00063EA9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sz w:val="20"/>
                                <w:szCs w:val="20"/>
                              </w:rPr>
                              <w:t>CertificATION</w:t>
                            </w:r>
                          </w:p>
                          <w:p w14:paraId="6D021E1D" w14:textId="05967F94" w:rsidR="00283E84" w:rsidRPr="001C1507" w:rsidRDefault="000D53C4" w:rsidP="001C1507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102E2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0279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AWS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s</w:t>
                            </w:r>
                            <w:r w:rsidRPr="000F0279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olution </w:t>
                            </w: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a</w:t>
                            </w:r>
                            <w:r w:rsidRPr="000F0279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rchitect associate</w:t>
                            </w:r>
                            <w:r w:rsidR="008C416C" w:rsidRPr="00063EA9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cap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8F047E8" wp14:editId="383CC171">
                                  <wp:extent cx="1627505" cy="13970"/>
                                  <wp:effectExtent l="0" t="0" r="0" b="0"/>
                                  <wp:docPr id="11896149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505" cy="1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1D12D" id="Text Box 22" o:spid="_x0000_s1031" type="#_x0000_t202" style="position:absolute;margin-left:0;margin-top:461.5pt;width:142.55pt;height:299.25pt;z-index:25166542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" filled="f" stroked="f">
                <v:textbox>
                  <w:txbxContent>
                    <w:p w14:paraId="55FC9AEF" w14:textId="2840A0B1" w:rsidR="00DE7105" w:rsidRPr="00543C41" w:rsidRDefault="00283E84" w:rsidP="004214E9">
                      <w:pPr>
                        <w:pStyle w:val="List"/>
                        <w:spacing w:line="240" w:lineRule="auto"/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543C41"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  <w:t>Key Achivements</w:t>
                      </w:r>
                    </w:p>
                    <w:p w14:paraId="43E9B477" w14:textId="77777777" w:rsidR="00C86F2D" w:rsidRPr="00C87C05" w:rsidRDefault="00C86F2D" w:rsidP="00406A98">
                      <w:pPr>
                        <w:pStyle w:val="List"/>
                        <w:spacing w:line="240" w:lineRule="auto"/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</w:pPr>
                      <w:r w:rsidRPr="00C87C0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 xml:space="preserve">• </w:t>
                      </w:r>
                      <w:r w:rsidR="00E5095A" w:rsidRPr="00C87C0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Reduced deployment time by 30% via CI/CD (Jenkins, GitHub)</w:t>
                      </w:r>
                    </w:p>
                    <w:p w14:paraId="1470540F" w14:textId="1F9904EC" w:rsidR="00C86F2D" w:rsidRPr="00C87C05" w:rsidRDefault="00E5095A" w:rsidP="00406A98">
                      <w:pPr>
                        <w:pStyle w:val="List"/>
                        <w:spacing w:line="240" w:lineRule="auto"/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</w:pPr>
                      <w:r w:rsidRPr="00C87C0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• Improved MTTR by 30% through P1/P2 incident management</w:t>
                      </w:r>
                    </w:p>
                    <w:p w14:paraId="5EED5340" w14:textId="77777777" w:rsidR="00C86F2D" w:rsidRPr="00C87C05" w:rsidRDefault="00E5095A" w:rsidP="00406A98">
                      <w:pPr>
                        <w:pStyle w:val="List"/>
                        <w:spacing w:line="240" w:lineRule="auto"/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</w:pPr>
                      <w:r w:rsidRPr="00C87C0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• Automated infrastructure using Terraform for consistent deployments</w:t>
                      </w:r>
                    </w:p>
                    <w:p w14:paraId="04A54543" w14:textId="77777777" w:rsidR="006C4094" w:rsidRDefault="00E5095A" w:rsidP="00406A98">
                      <w:pPr>
                        <w:pStyle w:val="List"/>
                        <w:spacing w:line="240" w:lineRule="auto"/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</w:pPr>
                      <w:r w:rsidRPr="00C87C0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• Managed highly available Kubernetes clusters for scalability &amp; uptime</w:t>
                      </w:r>
                    </w:p>
                    <w:p w14:paraId="1685F7FE" w14:textId="77777777" w:rsidR="00543C41" w:rsidRDefault="00E5095A" w:rsidP="00406A98">
                      <w:pPr>
                        <w:pStyle w:val="List"/>
                        <w:spacing w:line="240" w:lineRule="auto"/>
                        <w:rPr>
                          <w:rFonts w:ascii="Calibri" w:eastAsiaTheme="minorHAnsi" w:hAnsi="Calibri" w:cs="Calibri"/>
                          <w:caps/>
                          <w:sz w:val="20"/>
                          <w:szCs w:val="20"/>
                        </w:rPr>
                      </w:pPr>
                      <w:r w:rsidRPr="00C87C0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• Implemented monitoring (Prometheus, Grafana, CloudWatch) to reduce issues</w:t>
                      </w:r>
                    </w:p>
                    <w:p w14:paraId="24EE8126" w14:textId="2BBF8F00" w:rsidR="00063EA9" w:rsidRDefault="00063EA9" w:rsidP="00063EA9">
                      <w:pPr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063EA9"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95F89C0" wp14:editId="10FC9F0F">
                            <wp:extent cx="1627505" cy="13970"/>
                            <wp:effectExtent l="0" t="0" r="0" b="0"/>
                            <wp:docPr id="151371480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505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3F0249" w14:textId="79A90FA1" w:rsidR="00063EA9" w:rsidRPr="00063EA9" w:rsidRDefault="00063EA9" w:rsidP="00063EA9">
                      <w:pPr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</w:pPr>
                      <w:r w:rsidRPr="00063EA9"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sz w:val="20"/>
                          <w:szCs w:val="20"/>
                        </w:rPr>
                        <w:t>CertificATION</w:t>
                      </w:r>
                    </w:p>
                    <w:p w14:paraId="6D021E1D" w14:textId="05967F94" w:rsidR="00283E84" w:rsidRPr="001C1507" w:rsidRDefault="000D53C4" w:rsidP="001C1507">
                      <w:p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</w:pPr>
                      <w:r w:rsidRPr="00F102E2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0F0279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AWS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s</w:t>
                      </w:r>
                      <w:r w:rsidRPr="000F0279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olution </w:t>
                      </w:r>
                      <w: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a</w:t>
                      </w:r>
                      <w:r w:rsidRPr="000F0279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rchitect associate</w:t>
                      </w:r>
                      <w:r w:rsidR="008C416C" w:rsidRPr="00063EA9">
                        <w:rPr>
                          <w:rFonts w:ascii="Calibri" w:eastAsiaTheme="minorHAnsi" w:hAnsi="Calibri" w:cs="Calibri"/>
                          <w:b/>
                          <w:bCs/>
                          <w:cap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8F047E8" wp14:editId="383CC171">
                            <wp:extent cx="1627505" cy="13970"/>
                            <wp:effectExtent l="0" t="0" r="0" b="0"/>
                            <wp:docPr id="11896149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505" cy="1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0378ED76" wp14:editId="6A007BC9">
                <wp:simplePos x="0" y="0"/>
                <wp:positionH relativeFrom="page">
                  <wp:posOffset>2407920</wp:posOffset>
                </wp:positionH>
                <wp:positionV relativeFrom="page">
                  <wp:posOffset>3056890</wp:posOffset>
                </wp:positionV>
                <wp:extent cx="4909820" cy="6720840"/>
                <wp:effectExtent l="0" t="0" r="508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C6F92" w14:textId="77777777" w:rsidR="002021A0" w:rsidRPr="00016DEF" w:rsidRDefault="00A171E5" w:rsidP="00A171E5">
                            <w:pPr>
                              <w:pStyle w:val="Heading1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16DEF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Professional Experience</w:t>
                            </w:r>
                          </w:p>
                          <w:p w14:paraId="70B0F41A" w14:textId="730723DB" w:rsidR="002021A0" w:rsidRPr="00211129" w:rsidRDefault="00211129" w:rsidP="00A171E5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Capgemini Technologies</w:t>
                            </w:r>
                            <w:r w:rsidR="00A171E5" w:rsidRPr="00211129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211129">
                              <w:rPr>
                                <w:rFonts w:ascii="Calibri" w:hAnsi="Calibri" w:cs="Calibri"/>
                              </w:rPr>
                              <w:t>Oct 2021 – Present</w:t>
                            </w:r>
                          </w:p>
                          <w:p w14:paraId="6BBA0EB8" w14:textId="77777777" w:rsidR="00211129" w:rsidRPr="00211129" w:rsidRDefault="00211129" w:rsidP="00A171E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11129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Senior Analyst – DevOps &amp; Incident Manager </w:t>
                            </w:r>
                          </w:p>
                          <w:p w14:paraId="68FAE820" w14:textId="4A1A0B86" w:rsidR="002021A0" w:rsidRPr="00211129" w:rsidRDefault="00211129" w:rsidP="00016DEF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• Designed and implemented end-to-end CI/CD pipelines using Jenkins and GitHub, reducing deployment time by 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30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% and enabling faster release cycles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Acted as Incident Manager, handling P1/P2 production incidents, reducing Mean Time to Resolution (MTTR) by 30%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Managed Kubernetes clusters for containerized applications ensuring high availability and scalability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Implemented Infrastructure as Code using Terraform, enabling automated and consistent environment provisioning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Collaborated with cross-functional teams (development, QA, operations) to streamline release processes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Automated manual operational tasks, improving efficiency and reducing human errors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Monitored production systems using CloudWatch, Prometheus, and Grafana, ensuring proactive issue detection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 xml:space="preserve">• Enforced AWS security best practices using IAM roles, policies, and least privilege access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• Supported high-availability architecture with auto-scaling and load balancing strategies</w:t>
                            </w:r>
                          </w:p>
                          <w:p w14:paraId="7CA80CC8" w14:textId="5DC5130A" w:rsidR="002021A0" w:rsidRPr="00211129" w:rsidRDefault="00211129" w:rsidP="00A171E5">
                            <w:pPr>
                              <w:pStyle w:val="Heading2"/>
                              <w:rPr>
                                <w:rFonts w:ascii="Calibri" w:hAnsi="Calibri" w:cs="Calibri"/>
                              </w:rPr>
                            </w:pPr>
                            <w:r w:rsidRPr="00211129">
                              <w:br/>
                            </w:r>
                            <w:r w:rsidRPr="00211129">
                              <w:rPr>
                                <w:rFonts w:ascii="Calibri" w:hAnsi="Calibri" w:cs="Calibri"/>
                              </w:rPr>
                              <w:t>Radicals Software</w:t>
                            </w:r>
                            <w:r w:rsidR="00A171E5" w:rsidRPr="00A171E5">
                              <w:tab/>
                            </w:r>
                            <w:r w:rsidRPr="00211129">
                              <w:rPr>
                                <w:rFonts w:ascii="Calibri" w:hAnsi="Calibri" w:cs="Calibri"/>
                              </w:rPr>
                              <w:t>Mar 2020 – Sep 2021</w:t>
                            </w:r>
                          </w:p>
                          <w:p w14:paraId="2D7AE284" w14:textId="09C47197" w:rsidR="00211129" w:rsidRPr="00211129" w:rsidRDefault="00211129" w:rsidP="00A171E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211129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DevOps Engineer</w:t>
                            </w:r>
                          </w:p>
                          <w:p w14:paraId="00153108" w14:textId="2505B55A" w:rsidR="002C5F8D" w:rsidRDefault="00211129" w:rsidP="002C5F8D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Designed and managed AWS infrastructure including EC2, VPC, RDS, S3, and ELB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Developed Infrastructure as Code using Terraform and CloudFormation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Containerized applications using Docker and orchestrated deployments on Kubernetes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Built and maintained CI/CD pipelines using Jenkins and Git, improving release efficiency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Automated deployments and configuration management using Ansible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1112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Monitored and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maintained production systems ensuring high uptime and reliability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Migrated on-premise applications to AWS cloud, improving scalability and performance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Strengthened system security using IAM policies and access controls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</w:r>
                            <w:r w:rsidR="00016DEF"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Troublesho</w:t>
                            </w:r>
                            <w:r w:rsidR="0004189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o</w:t>
                            </w:r>
                            <w:r w:rsidRPr="0064187A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</w:rPr>
                              <w:t>t production issues and provided L2/L3 support</w:t>
                            </w:r>
                          </w:p>
                          <w:p w14:paraId="7A1A7463" w14:textId="77777777" w:rsidR="0099054B" w:rsidRDefault="0099054B" w:rsidP="002C5F8D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57B1F6F8" w14:textId="77777777" w:rsidR="0099054B" w:rsidRPr="0099054B" w:rsidRDefault="0099054B" w:rsidP="002C5F8D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</w:p>
                          <w:p w14:paraId="203B4E35" w14:textId="4196286F" w:rsidR="00016DEF" w:rsidRPr="00016DEF" w:rsidRDefault="00016DEF" w:rsidP="00016DEF">
                            <w:pPr>
                              <w:pStyle w:val="Heading1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16DEF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Projects</w:t>
                            </w:r>
                          </w:p>
                          <w:p w14:paraId="66FDB44E" w14:textId="0C480E4A" w:rsidR="002021A0" w:rsidRPr="00A171E5" w:rsidRDefault="00016DEF" w:rsidP="00016DE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AXA Insurance Platform </w:t>
                            </w:r>
                            <w:r w:rsidR="00D55917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D55917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D55917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D55917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D55917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  <w:t>Jan 2023- Present</w:t>
                            </w: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Role: DevOps Engineer &amp; Incident Manager</w:t>
                            </w:r>
                            <w:r w:rsidRPr="00D55917">
                              <w:t xml:space="preserve"> </w:t>
                            </w:r>
                            <w:r w:rsidR="00DE1CB6" w:rsidRPr="00D55917">
                              <w:tab/>
                            </w:r>
                            <w:r w:rsidR="00DE1CB6">
                              <w:tab/>
                            </w:r>
                            <w:r w:rsidRPr="00016DEF">
                              <w:br/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Managed large-scale insurance platform supporting policy and claims systems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•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Ensured 99.9% uptime through proactive monitoring and incident management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•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Handled critical production incidents and improved MTTR significantly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•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Implemented CI/CD pipelines and automated deployments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  <w:t>•</w:t>
                            </w:r>
                            <w: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Maintained scalable and fault-tolerant AWS </w:t>
                            </w:r>
                            <w:r w:rsidR="008458AC" w:rsidRPr="00016DEF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infrastructure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8ED76" id="Text Box 17" o:spid="_x0000_s1032" type="#_x0000_t202" style="position:absolute;margin-left:189.6pt;margin-top:240.7pt;width:386.6pt;height:529.2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" filled="f" stroked="f">
                <v:textbox inset=",,0">
                  <w:txbxContent>
                    <w:p w14:paraId="31DC6F92" w14:textId="77777777" w:rsidR="002021A0" w:rsidRPr="00016DEF" w:rsidRDefault="00A171E5" w:rsidP="00A171E5">
                      <w:pPr>
                        <w:pStyle w:val="Heading1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016DEF">
                        <w:rPr>
                          <w:rFonts w:ascii="Calibri" w:hAnsi="Calibri" w:cs="Calibri"/>
                          <w:b/>
                          <w:bCs/>
                        </w:rPr>
                        <w:t>Professional Experience</w:t>
                      </w:r>
                    </w:p>
                    <w:p w14:paraId="70B0F41A" w14:textId="730723DB" w:rsidR="002021A0" w:rsidRPr="00211129" w:rsidRDefault="00211129" w:rsidP="00A171E5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Capgemini Technologies</w:t>
                      </w:r>
                      <w:r w:rsidR="00A171E5" w:rsidRPr="00211129">
                        <w:rPr>
                          <w:rFonts w:ascii="Calibri" w:hAnsi="Calibri" w:cs="Calibri"/>
                        </w:rPr>
                        <w:tab/>
                      </w:r>
                      <w:r w:rsidRPr="00211129">
                        <w:rPr>
                          <w:rFonts w:ascii="Calibri" w:hAnsi="Calibri" w:cs="Calibri"/>
                        </w:rPr>
                        <w:t>Oct 2021 – Present</w:t>
                      </w:r>
                    </w:p>
                    <w:p w14:paraId="6BBA0EB8" w14:textId="77777777" w:rsidR="00211129" w:rsidRPr="00211129" w:rsidRDefault="00211129" w:rsidP="00A171E5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11129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Senior Analyst – DevOps &amp; Incident Manager </w:t>
                      </w:r>
                    </w:p>
                    <w:p w14:paraId="68FAE820" w14:textId="4A1A0B86" w:rsidR="002021A0" w:rsidRPr="00211129" w:rsidRDefault="00211129" w:rsidP="00016DEF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• Designed and implemented end-to-end CI/CD pipelines using Jenkins and GitHub, reducing deployment time by 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>30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% and enabling faster release cycles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Acted as Incident Manager, handling P1/P2 production incidents, reducing Mean Time to Resolution (MTTR) by 30%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Managed Kubernetes clusters for containerized applications ensuring high availability and scalability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Implemented Infrastructure as Code using Terraform, enabling automated and consistent environment provisioning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Collaborated with cross-functional teams (development, QA, operations) to streamline release processes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Automated manual operational tasks, improving efficiency and reducing human errors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Monitored production systems using CloudWatch, Prometheus, and Grafana, ensuring proactive issue detection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 xml:space="preserve">• Enforced AWS security best practices using IAM roles, policies, and least privilege access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>• Supported high-availability architecture with auto-scaling and load balancing strategies</w:t>
                      </w:r>
                    </w:p>
                    <w:p w14:paraId="7CA80CC8" w14:textId="5DC5130A" w:rsidR="002021A0" w:rsidRPr="00211129" w:rsidRDefault="00211129" w:rsidP="00A171E5">
                      <w:pPr>
                        <w:pStyle w:val="Heading2"/>
                        <w:rPr>
                          <w:rFonts w:ascii="Calibri" w:hAnsi="Calibri" w:cs="Calibri"/>
                        </w:rPr>
                      </w:pPr>
                      <w:r w:rsidRPr="00211129">
                        <w:br/>
                      </w:r>
                      <w:r w:rsidRPr="00211129">
                        <w:rPr>
                          <w:rFonts w:ascii="Calibri" w:hAnsi="Calibri" w:cs="Calibri"/>
                        </w:rPr>
                        <w:t>Radicals Software</w:t>
                      </w:r>
                      <w:r w:rsidR="00A171E5" w:rsidRPr="00A171E5">
                        <w:tab/>
                      </w:r>
                      <w:r w:rsidRPr="00211129">
                        <w:rPr>
                          <w:rFonts w:ascii="Calibri" w:hAnsi="Calibri" w:cs="Calibri"/>
                        </w:rPr>
                        <w:t>Mar 2020 – Sep 2021</w:t>
                      </w:r>
                    </w:p>
                    <w:p w14:paraId="2D7AE284" w14:textId="09C47197" w:rsidR="00211129" w:rsidRPr="00211129" w:rsidRDefault="00211129" w:rsidP="00A171E5">
                      <w:pPr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211129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DevOps Engineer</w:t>
                      </w:r>
                    </w:p>
                    <w:p w14:paraId="00153108" w14:textId="2505B55A" w:rsidR="002C5F8D" w:rsidRDefault="00211129" w:rsidP="002C5F8D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Designed and managed AWS infrastructure including EC2, VPC, RDS, S3, and ELB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016DEF"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Developed Infrastructure as Code using Terraform and CloudFormation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016DEF"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>Containerized applications using Docker and orchestrated deployments on Kubernetes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016DEF"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Built and maintained CI/CD pipelines using Jenkins and Git, improving release efficiency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016DEF"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Automated deployments and configuration management using Ansible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016DEF"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21112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Monitored and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maintained production systems ensuring high uptime and reliability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016DEF"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•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Migrated on-premise applications to AWS cloud, improving scalability and performance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016DEF"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•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Strengthened system security using IAM policies and access controls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br/>
                      </w:r>
                      <w:r w:rsidR="00016DEF"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 xml:space="preserve">• 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Troublesho</w:t>
                      </w:r>
                      <w:r w:rsidR="0004189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o</w:t>
                      </w:r>
                      <w:r w:rsidRPr="0064187A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</w:rPr>
                        <w:t>t production issues and provided L2/L3 support</w:t>
                      </w:r>
                    </w:p>
                    <w:p w14:paraId="7A1A7463" w14:textId="77777777" w:rsidR="0099054B" w:rsidRDefault="0099054B" w:rsidP="002C5F8D">
                      <w:pPr>
                        <w:pBdr>
                          <w:bottom w:val="single" w:sz="6" w:space="1" w:color="auto"/>
                        </w:pBd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57B1F6F8" w14:textId="77777777" w:rsidR="0099054B" w:rsidRPr="0099054B" w:rsidRDefault="0099054B" w:rsidP="002C5F8D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</w:p>
                    <w:p w14:paraId="203B4E35" w14:textId="4196286F" w:rsidR="00016DEF" w:rsidRPr="00016DEF" w:rsidRDefault="00016DEF" w:rsidP="00016DEF">
                      <w:pPr>
                        <w:pStyle w:val="Heading1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016DEF">
                        <w:rPr>
                          <w:rFonts w:ascii="Calibri" w:hAnsi="Calibri" w:cs="Calibri"/>
                          <w:b/>
                          <w:bCs/>
                        </w:rPr>
                        <w:t>Projects</w:t>
                      </w:r>
                    </w:p>
                    <w:p w14:paraId="66FDB44E" w14:textId="0C480E4A" w:rsidR="002021A0" w:rsidRPr="00A171E5" w:rsidRDefault="00016DEF" w:rsidP="00016DEF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AXA Insurance Platform </w:t>
                      </w:r>
                      <w:r w:rsidR="00D55917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D55917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D55917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D55917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D55917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  <w:t>Jan 2023- Present</w:t>
                      </w: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br/>
                        <w:t>Role: DevOps Engineer &amp; Incident Manager</w:t>
                      </w:r>
                      <w:r w:rsidRPr="00D55917">
                        <w:t xml:space="preserve"> </w:t>
                      </w:r>
                      <w:r w:rsidR="00DE1CB6" w:rsidRPr="00D55917">
                        <w:tab/>
                      </w:r>
                      <w:r w:rsidR="00DE1CB6">
                        <w:tab/>
                      </w:r>
                      <w:r w:rsidRPr="00016DEF">
                        <w:br/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Managed large-scale insurance platform supporting policy and claims systems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>•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Ensured 99.9% uptime through proactive monitoring and incident management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>•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Handled critical production incidents and improved MTTR significantly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>•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Implemented CI/CD pipelines and automated deployments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  <w:t>•</w:t>
                      </w:r>
                      <w:r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Maintained scalable and fault-tolerant AWS </w:t>
                      </w:r>
                      <w:r w:rsidR="008458AC" w:rsidRPr="00016DEF">
                        <w:rPr>
                          <w:rFonts w:ascii="Calibri" w:hAnsi="Calibri" w:cs="Calibri"/>
                          <w:sz w:val="20"/>
                          <w:szCs w:val="20"/>
                        </w:rPr>
                        <w:t>infrastructure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7473" behindDoc="0" locked="1" layoutInCell="1" allowOverlap="1" wp14:anchorId="4BD9EDCC" wp14:editId="1B3609AC">
                <wp:simplePos x="0" y="0"/>
                <wp:positionH relativeFrom="page">
                  <wp:posOffset>2407920</wp:posOffset>
                </wp:positionH>
                <wp:positionV relativeFrom="page">
                  <wp:posOffset>1440180</wp:posOffset>
                </wp:positionV>
                <wp:extent cx="4909820" cy="12954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553CA" w14:textId="5A487499" w:rsidR="002021A0" w:rsidRPr="00016DEF" w:rsidRDefault="002021A0" w:rsidP="002021A0">
                            <w:pPr>
                              <w:pStyle w:val="Heading1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016DEF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PROFESSIONAL </w:t>
                            </w:r>
                            <w:r w:rsidR="00501375" w:rsidRPr="00016DEF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Summary</w:t>
                            </w:r>
                          </w:p>
                          <w:p w14:paraId="030C19CB" w14:textId="6EA9FAEA" w:rsidR="002021A0" w:rsidRPr="00501375" w:rsidRDefault="00501375" w:rsidP="00501375">
                            <w:pPr>
                              <w:spacing w:before="120"/>
                              <w:jc w:val="both"/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</w:pPr>
                            <w:r w:rsidRPr="00501375">
                              <w:rPr>
                                <w:rFonts w:ascii="Calibri" w:eastAsiaTheme="minorHAnsi" w:hAnsi="Calibri" w:cs="Calibri"/>
                                <w:sz w:val="20"/>
                                <w:szCs w:val="20"/>
                              </w:rPr>
                              <w:t>DevOps Engineer &amp; Incident Manager with 5+ years of experience designing, automating, and managing scalable cloud infrastructure on AWS. Proven expertise in CI/CD automation, Kubernetes orchestration, and Infrastructure as Code (IaC). Strong track record of improving deployment efficiency, reducing downtime, and ensuring high availability of production systems. Experienced in handling critical incidents (P1/P2), improving MTTR, and driving operational excellence in production environments.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EDCC" id="Text Box 2" o:spid="_x0000_s1033" type="#_x0000_t202" style="position:absolute;margin-left:189.6pt;margin-top:113.4pt;width:386.6pt;height:102pt;z-index:25166747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" filled="f" stroked="f">
                <v:textbox>
                  <w:txbxContent>
                    <w:p w14:paraId="102553CA" w14:textId="5A487499" w:rsidR="002021A0" w:rsidRPr="00016DEF" w:rsidRDefault="002021A0" w:rsidP="002021A0">
                      <w:pPr>
                        <w:pStyle w:val="Heading1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016DEF">
                        <w:rPr>
                          <w:rFonts w:ascii="Calibri" w:hAnsi="Calibri" w:cs="Calibri"/>
                          <w:b/>
                          <w:bCs/>
                        </w:rPr>
                        <w:t xml:space="preserve">PROFESSIONAL </w:t>
                      </w:r>
                      <w:r w:rsidR="00501375" w:rsidRPr="00016DEF">
                        <w:rPr>
                          <w:rFonts w:ascii="Calibri" w:hAnsi="Calibri" w:cs="Calibri"/>
                          <w:b/>
                          <w:bCs/>
                        </w:rPr>
                        <w:t>Summary</w:t>
                      </w:r>
                    </w:p>
                    <w:p w14:paraId="030C19CB" w14:textId="6EA9FAEA" w:rsidR="002021A0" w:rsidRPr="00501375" w:rsidRDefault="00501375" w:rsidP="00501375">
                      <w:pPr>
                        <w:spacing w:before="120"/>
                        <w:jc w:val="both"/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</w:pPr>
                      <w:r w:rsidRPr="00501375">
                        <w:rPr>
                          <w:rFonts w:ascii="Calibri" w:eastAsiaTheme="minorHAnsi" w:hAnsi="Calibri" w:cs="Calibri"/>
                          <w:sz w:val="20"/>
                          <w:szCs w:val="20"/>
                        </w:rPr>
                        <w:t>DevOps Engineer &amp; Incident Manager with 5+ years of experience designing, automating, and managing scalable cloud infrastructure on AWS. Proven expertise in CI/CD automation, Kubernetes orchestration, and Infrastructure as Code (IaC). Strong track record of improving deployment efficiency, reducing downtime, and ensuring high availability of production systems. Experienced in handling critical incidents (P1/P2), improving MTTR, and driving operational excellence in production environments.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5185" behindDoc="1" locked="1" layoutInCell="1" allowOverlap="1" wp14:anchorId="45E35339" wp14:editId="42E98956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1" cy="1289304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1" cy="128930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7BE07" id="Rectangle 1" o:spid="_x0000_s1026" alt="&quot;&quot;" style="position:absolute;margin-left:-36pt;margin-top:0;width:612pt;height:101.5pt;z-index:-2516612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" fillcolor="#4e74a2 [2409]" stroked="f" strokeweight="1pt">
                <w10:wrap anchory="page"/>
                <w10:anchorlock/>
              </v:rect>
            </w:pict>
          </mc:Fallback>
        </mc:AlternateContent>
      </w:r>
    </w:p>
    <w:p w14:paraId="099C0FF4" w14:textId="64D06BCB" w:rsidR="002021A0" w:rsidRPr="00A3399B" w:rsidRDefault="00501375" w:rsidP="002021A0">
      <w:pPr>
        <w:pStyle w:val="Title"/>
        <w:rPr>
          <w:rFonts w:ascii="Calibri" w:hAnsi="Calibri" w:cs="Calibri"/>
          <w:b/>
          <w:bCs/>
        </w:rPr>
      </w:pPr>
      <w:r w:rsidRPr="00A3399B">
        <w:rPr>
          <w:rFonts w:ascii="Calibri" w:hAnsi="Calibri" w:cs="Calibri"/>
          <w:b/>
          <w:bCs/>
        </w:rPr>
        <w:t>Varad Patil</w:t>
      </w:r>
    </w:p>
    <w:p w14:paraId="431CAC40" w14:textId="2290B574" w:rsidR="002021A0" w:rsidRPr="00A3399B" w:rsidRDefault="00501375" w:rsidP="002021A0">
      <w:pPr>
        <w:pStyle w:val="Subtitle"/>
        <w:rPr>
          <w:rFonts w:ascii="Calibri" w:hAnsi="Calibri" w:cs="Calibri"/>
        </w:rPr>
      </w:pPr>
      <w:r w:rsidRPr="00A3399B">
        <w:rPr>
          <w:rFonts w:ascii="Calibri" w:hAnsi="Calibri" w:cs="Calibri"/>
        </w:rPr>
        <w:t>DevOps Engineer</w:t>
      </w:r>
    </w:p>
    <w:p w14:paraId="4AA5CFF1" w14:textId="77777777" w:rsidR="00067460" w:rsidRDefault="00E8164E" w:rsidP="00895643">
      <w:r>
        <w:rPr>
          <w:noProof/>
        </w:rPr>
        <mc:AlternateContent>
          <mc:Choice Requires="wps">
            <w:drawing>
              <wp:anchor distT="0" distB="0" distL="114300" distR="114300" simplePos="0" relativeHeight="251718673" behindDoc="0" locked="0" layoutInCell="1" allowOverlap="1" wp14:anchorId="46AC41CB" wp14:editId="09DF683B">
                <wp:simplePos x="0" y="0"/>
                <wp:positionH relativeFrom="column">
                  <wp:posOffset>2059968</wp:posOffset>
                </wp:positionH>
                <wp:positionV relativeFrom="paragraph">
                  <wp:posOffset>6960732</wp:posOffset>
                </wp:positionV>
                <wp:extent cx="4900815" cy="0"/>
                <wp:effectExtent l="0" t="0" r="0" b="0"/>
                <wp:wrapNone/>
                <wp:docPr id="1196066726" name="Straight Connector 421057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0081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8BE31" id="Straight Connector 421057134" o:spid="_x0000_s1026" style="position:absolute;flip:x;z-index:251718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2pt,548.1pt" to="548.1pt,5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" strokecolor="#bfbfbf [2412]">
                <v:stroke joinstyle="miter"/>
              </v:line>
            </w:pict>
          </mc:Fallback>
        </mc:AlternateContent>
      </w:r>
      <w:r w:rsidR="001F6FE0">
        <w:rPr>
          <w:noProof/>
        </w:rPr>
        <mc:AlternateContent>
          <mc:Choice Requires="wpi">
            <w:drawing>
              <wp:anchor distT="0" distB="0" distL="114300" distR="114300" simplePos="0" relativeHeight="251694097" behindDoc="0" locked="0" layoutInCell="1" allowOverlap="1" wp14:anchorId="7236F0D6" wp14:editId="57683E27">
                <wp:simplePos x="0" y="0"/>
                <wp:positionH relativeFrom="column">
                  <wp:posOffset>5536680</wp:posOffset>
                </wp:positionH>
                <wp:positionV relativeFrom="paragraph">
                  <wp:posOffset>6947365</wp:posOffset>
                </wp:positionV>
                <wp:extent cx="1308960" cy="58320"/>
                <wp:effectExtent l="133350" t="133350" r="62865" b="132715"/>
                <wp:wrapNone/>
                <wp:docPr id="109551866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089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91DBC" id="Ink 18" o:spid="_x0000_s1026" type="#_x0000_t75" style="position:absolute;margin-left:431pt;margin-top:542pt;width:112.95pt;height:14.7pt;z-index:2516940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">
                <v:imagedata r:id="rId28" o:title=""/>
              </v:shape>
            </w:pict>
          </mc:Fallback>
        </mc:AlternateContent>
      </w:r>
      <w:r w:rsidR="001F6FE0">
        <w:rPr>
          <w:noProof/>
        </w:rPr>
        <mc:AlternateContent>
          <mc:Choice Requires="wpi">
            <w:drawing>
              <wp:anchor distT="0" distB="0" distL="114300" distR="114300" simplePos="0" relativeHeight="251693073" behindDoc="0" locked="0" layoutInCell="1" allowOverlap="1" wp14:anchorId="579DCD5F" wp14:editId="7A13DDDF">
                <wp:simplePos x="0" y="0"/>
                <wp:positionH relativeFrom="column">
                  <wp:posOffset>2044320</wp:posOffset>
                </wp:positionH>
                <wp:positionV relativeFrom="paragraph">
                  <wp:posOffset>6857725</wp:posOffset>
                </wp:positionV>
                <wp:extent cx="3953160" cy="185400"/>
                <wp:effectExtent l="133350" t="133350" r="161925" b="139065"/>
                <wp:wrapNone/>
                <wp:docPr id="136739099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5316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71329" id="Ink 17" o:spid="_x0000_s1026" type="#_x0000_t75" style="position:absolute;margin-left:156pt;margin-top:535pt;width:321.15pt;height:24.6pt;z-index:251693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">
                <v:imagedata r:id="rId30" o:title=""/>
              </v:shape>
            </w:pict>
          </mc:Fallback>
        </mc:AlternateContent>
      </w:r>
      <w:r w:rsidR="00016DEF">
        <w:br w:type="page"/>
      </w:r>
    </w:p>
    <w:p w14:paraId="7418739A" w14:textId="3EC44FDD" w:rsidR="00067460" w:rsidRPr="008C416C" w:rsidRDefault="00067460" w:rsidP="00067460">
      <w:pPr>
        <w:rPr>
          <w:rFonts w:ascii="Calibri" w:eastAsiaTheme="minorHAnsi" w:hAnsi="Calibri" w:cs="Calibri"/>
          <w:b/>
          <w:bCs/>
          <w:caps/>
          <w:sz w:val="20"/>
          <w:szCs w:val="20"/>
        </w:rPr>
      </w:pPr>
      <w:r w:rsidRPr="008C416C">
        <w:rPr>
          <w:rFonts w:ascii="Calibri" w:eastAsiaTheme="minorHAnsi" w:hAnsi="Calibri" w:cs="Calibri"/>
          <w:b/>
          <w:bCs/>
          <w:caps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86929" behindDoc="1" locked="0" layoutInCell="1" allowOverlap="1" wp14:anchorId="602F1C6C" wp14:editId="7D596ADC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4890770" cy="3418840"/>
                <wp:effectExtent l="0" t="0" r="5080" b="0"/>
                <wp:wrapTight wrapText="bothSides">
                  <wp:wrapPolygon edited="0">
                    <wp:start x="0" y="0"/>
                    <wp:lineTo x="0" y="21423"/>
                    <wp:lineTo x="21538" y="21423"/>
                    <wp:lineTo x="21538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0770" cy="34190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78DA8" w14:textId="199E62B2" w:rsidR="00816DAF" w:rsidRDefault="00B8531D" w:rsidP="00365765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Synchrony Bank – Digital Consumer Finance Platform </w:t>
                            </w:r>
                            <w:r w:rsidR="00980E7D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980E7D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Nov 2021- Dec 2022</w:t>
                            </w: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Role: DevOps Engineer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E1CB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</w:r>
                            <w:r w:rsidR="00DE1CB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</w:r>
                            <w:r w:rsidR="00DE1CB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</w:r>
                            <w:r w:rsidR="00DE1CB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</w:r>
                            <w:r w:rsidR="00DE1CB6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ab/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Supported digital banking platform serving millions of users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Managed CI/CD pipelines and cloud infrastructure on AWS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Ensured high availability, reliability, and secure transactions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Worked on performance optimization and system stability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0F3C9E97" w14:textId="3440A55C" w:rsidR="00816DAF" w:rsidRDefault="00B8531D" w:rsidP="00365765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Rakuten Rewards (Ebates) – Cashback Platform </w:t>
                            </w:r>
                            <w:r w:rsidR="00C9709D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C9709D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  <w:t>Oct 2020-</w:t>
                            </w:r>
                            <w:r w:rsidR="00DE1CB6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Sep 2021</w:t>
                            </w: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Role: DevOps Engineer</w:t>
                            </w:r>
                            <w:r w:rsidRPr="00B8531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Managed high-traffic affiliate-based e-commerce platform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Built scalable infrastructure for real-time transaction tracking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Improved deployment processes and system performance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Ensured reliability and fault tolerance under heavy load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0FEB2314" w14:textId="27C96845" w:rsidR="008C561D" w:rsidRPr="00434BDB" w:rsidRDefault="00B8531D" w:rsidP="00434BDB"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Sainsbury – Retail E-commerce Platform </w:t>
                            </w:r>
                            <w:r w:rsidR="00871C16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871C16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871C16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BE09F2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Mar 2020- </w:t>
                            </w:r>
                            <w:r w:rsidR="00C9709D"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Sep 2020</w:t>
                            </w:r>
                            <w:r w:rsidRPr="00D55917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Role: DevOps Engineer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Migrated on-premise applications to AWS cloud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Implemented DevOps practices for automated deployments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Built scalable and cost-efficient infrastructure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  <w:r w:rsidR="007607C1" w:rsidRP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•</w:t>
                            </w:r>
                            <w:r w:rsidR="007607C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Improved system availability and performance </w:t>
                            </w:r>
                            <w:r w:rsidRPr="00B8531D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F1C6C" id="_x0000_s1034" type="#_x0000_t202" style="position:absolute;margin-left:333.9pt;margin-top:.9pt;width:385.1pt;height:269.2pt;z-index:-25162955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" stroked="f">
                <v:textbox>
                  <w:txbxContent>
                    <w:p w14:paraId="25D78DA8" w14:textId="199E62B2" w:rsidR="00816DAF" w:rsidRDefault="00B8531D" w:rsidP="00365765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Synchrony Bank – Digital Consumer Finance Platform </w:t>
                      </w:r>
                      <w:r w:rsidR="00980E7D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980E7D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Nov 2021- Dec 2022</w:t>
                      </w: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br/>
                        <w:t>Role: DevOps Engineer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="00DE1CB6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</w:r>
                      <w:r w:rsidR="00DE1CB6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</w:r>
                      <w:r w:rsidR="00DE1CB6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</w:r>
                      <w:r w:rsidR="00DE1CB6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</w:r>
                      <w:r w:rsidR="00DE1CB6">
                        <w:rPr>
                          <w:rFonts w:ascii="Calibri" w:hAnsi="Calibri" w:cs="Calibri"/>
                          <w:sz w:val="20"/>
                          <w:szCs w:val="20"/>
                        </w:rPr>
                        <w:tab/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Supported digital banking platform serving millions of users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Managed CI/CD pipelines and cloud infrastructure on AWS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Ensured high availability, reliability, and secure transactions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Worked on performance optimization and system stability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</w:p>
                    <w:p w14:paraId="0F3C9E97" w14:textId="3440A55C" w:rsidR="00816DAF" w:rsidRDefault="00B8531D" w:rsidP="00365765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Rakuten Rewards (Ebates) – Cashback Platform </w:t>
                      </w:r>
                      <w:r w:rsidR="00C9709D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C9709D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  <w:t>Oct 2020-</w:t>
                      </w:r>
                      <w:r w:rsidR="00DE1CB6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 Sep 2021</w:t>
                      </w: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br/>
                        <w:t>Role: DevOps Engineer</w:t>
                      </w:r>
                      <w:r w:rsidRPr="00B8531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Managed high-traffic affiliate-based e-commerce platform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Built scalable infrastructure for real-time transaction tracking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Improved deployment processes and system performance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Ensured reliability and fault tolerance under heavy load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</w:p>
                    <w:p w14:paraId="0FEB2314" w14:textId="27C96845" w:rsidR="008C561D" w:rsidRPr="00434BDB" w:rsidRDefault="00B8531D" w:rsidP="00434BDB"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Sainsbury – Retail E-commerce Platform </w:t>
                      </w:r>
                      <w:r w:rsidR="00871C16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871C16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871C16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BE09F2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 xml:space="preserve">Mar 2020- </w:t>
                      </w:r>
                      <w:r w:rsidR="00C9709D"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Sep 2020</w:t>
                      </w:r>
                      <w:r w:rsidRPr="00D55917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br/>
                        <w:t>Role: DevOps Engineer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Migrated on-premise applications to AWS cloud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Implemented DevOps practices for automated deployments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Built scalable and cost-efficient infrastructure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  <w:r w:rsidR="007607C1" w:rsidRP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>•</w:t>
                      </w:r>
                      <w:r w:rsidR="007607C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Improved system availability and performance </w:t>
                      </w:r>
                      <w:r w:rsidRPr="00B8531D">
                        <w:rPr>
                          <w:rFonts w:ascii="Calibri" w:hAnsi="Calibri" w:cs="Calibri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8C416C">
        <w:rPr>
          <w:rFonts w:ascii="Calibri" w:eastAsiaTheme="minorHAnsi" w:hAnsi="Calibri" w:cs="Calibri"/>
          <w:b/>
          <w:bCs/>
          <w:caps/>
          <w:sz w:val="20"/>
          <w:szCs w:val="20"/>
        </w:rPr>
        <w:t>Education</w:t>
      </w:r>
    </w:p>
    <w:p w14:paraId="6917D261" w14:textId="13F45CA1" w:rsidR="00067460" w:rsidRPr="002A0257" w:rsidRDefault="00067460" w:rsidP="00067460">
      <w:pPr>
        <w:rPr>
          <w:rFonts w:ascii="Calibri" w:hAnsi="Calibri" w:cs="Calibri"/>
        </w:rPr>
      </w:pPr>
      <w:r w:rsidRPr="002A0257">
        <w:rPr>
          <w:rFonts w:ascii="Calibri" w:eastAsiaTheme="majorEastAsia" w:hAnsi="Calibri" w:cs="Calibri"/>
          <w:iCs/>
          <w:caps/>
          <w:sz w:val="20"/>
        </w:rPr>
        <w:t>•</w:t>
      </w:r>
      <w:r>
        <w:rPr>
          <w:rFonts w:ascii="Calibri" w:eastAsiaTheme="majorEastAsia" w:hAnsi="Calibri" w:cs="Calibri"/>
          <w:iCs/>
          <w:caps/>
          <w:sz w:val="20"/>
        </w:rPr>
        <w:t xml:space="preserve"> </w:t>
      </w:r>
      <w:r w:rsidRPr="000F0279">
        <w:rPr>
          <w:rFonts w:ascii="Calibri" w:hAnsi="Calibri" w:cs="Calibri"/>
          <w:color w:val="000000" w:themeColor="text1"/>
          <w:sz w:val="20"/>
          <w:szCs w:val="20"/>
        </w:rPr>
        <w:t xml:space="preserve">Bachelor of Technology (Mechanical Engineering) </w:t>
      </w:r>
      <w:r w:rsidRPr="000F0279">
        <w:rPr>
          <w:rFonts w:ascii="Calibri" w:hAnsi="Calibri" w:cs="Calibri"/>
          <w:color w:val="000000" w:themeColor="text1"/>
          <w:sz w:val="20"/>
          <w:szCs w:val="20"/>
        </w:rPr>
        <w:br/>
        <w:t xml:space="preserve">Maharashtra Institute of Technology, Aurangabad |2020 </w:t>
      </w:r>
      <w:r w:rsidRPr="000F0279">
        <w:rPr>
          <w:rFonts w:ascii="Calibri" w:hAnsi="Calibri" w:cs="Calibri"/>
          <w:color w:val="000000" w:themeColor="text1"/>
          <w:sz w:val="20"/>
          <w:szCs w:val="20"/>
        </w:rPr>
        <w:br/>
        <w:t>CGPA: 7.5/10</w:t>
      </w:r>
    </w:p>
    <w:p w14:paraId="51EEC1C2" w14:textId="77777777" w:rsidR="00067460" w:rsidRDefault="00067460" w:rsidP="00067460"/>
    <w:p w14:paraId="4F8C063E" w14:textId="1D7CC8E3" w:rsidR="00067460" w:rsidRPr="008C416C" w:rsidRDefault="00067460" w:rsidP="00067460">
      <w:pPr>
        <w:rPr>
          <w:rFonts w:ascii="Calibri" w:eastAsiaTheme="majorEastAsia" w:hAnsi="Calibri" w:cs="Calibri"/>
          <w:iCs/>
          <w:caps/>
          <w:sz w:val="20"/>
        </w:rPr>
      </w:pPr>
      <w:r w:rsidRPr="008C416C">
        <w:rPr>
          <w:rFonts w:ascii="Calibri" w:eastAsiaTheme="majorEastAsia" w:hAnsi="Calibri" w:cs="Calibri"/>
          <w:iCs/>
          <w:caps/>
          <w:sz w:val="20"/>
        </w:rPr>
        <w:t xml:space="preserve">•HSC | </w:t>
      </w:r>
      <w:r w:rsidR="00910D23" w:rsidRPr="008C416C">
        <w:rPr>
          <w:rFonts w:ascii="Calibri" w:eastAsiaTheme="majorEastAsia" w:hAnsi="Calibri" w:cs="Calibri"/>
          <w:iCs/>
          <w:caps/>
          <w:sz w:val="20"/>
        </w:rPr>
        <w:t>2014</w:t>
      </w:r>
    </w:p>
    <w:p w14:paraId="6B2AB8BE" w14:textId="782F13EF" w:rsidR="00910D23" w:rsidRPr="008C416C" w:rsidRDefault="00B84741" w:rsidP="008C416C">
      <w:pPr>
        <w:tabs>
          <w:tab w:val="right" w:pos="2910"/>
        </w:tabs>
        <w:rPr>
          <w:rFonts w:ascii="Calibri" w:eastAsiaTheme="majorEastAsia" w:hAnsi="Calibri" w:cs="Calibri"/>
          <w:iCs/>
          <w:caps/>
          <w:sz w:val="20"/>
        </w:rPr>
      </w:pP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37105" behindDoc="0" locked="0" layoutInCell="1" allowOverlap="1" wp14:anchorId="6E908E58" wp14:editId="4433C068">
                <wp:simplePos x="0" y="0"/>
                <wp:positionH relativeFrom="column">
                  <wp:posOffset>34925</wp:posOffset>
                </wp:positionH>
                <wp:positionV relativeFrom="paragraph">
                  <wp:posOffset>153035</wp:posOffset>
                </wp:positionV>
                <wp:extent cx="592455" cy="635"/>
                <wp:effectExtent l="57150" t="76200" r="55245" b="75565"/>
                <wp:wrapNone/>
                <wp:docPr id="101776615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924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431AF" id="Ink 18" o:spid="_x0000_s1026" type="#_x0000_t75" style="position:absolute;margin-left:1.35pt;margin-top:9.55pt;width:49.45pt;height:5pt;z-index:25173710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">
                <v:imagedata r:id="rId32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35057" behindDoc="0" locked="0" layoutInCell="1" allowOverlap="1" wp14:anchorId="000E596F" wp14:editId="50DA7DA4">
                <wp:simplePos x="0" y="0"/>
                <wp:positionH relativeFrom="column">
                  <wp:posOffset>-130336</wp:posOffset>
                </wp:positionH>
                <wp:positionV relativeFrom="paragraph">
                  <wp:posOffset>159113</wp:posOffset>
                </wp:positionV>
                <wp:extent cx="158400" cy="5760"/>
                <wp:effectExtent l="76200" t="57150" r="70485" b="70485"/>
                <wp:wrapNone/>
                <wp:docPr id="208373287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84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41E9C" id="Ink 16" o:spid="_x0000_s1026" type="#_x0000_t75" style="position:absolute;margin-left:-11.65pt;margin-top:11.15pt;width:15.3pt;height:3.25pt;z-index:2517350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">
                <v:imagedata r:id="rId34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34033" behindDoc="0" locked="0" layoutInCell="1" allowOverlap="1" wp14:anchorId="4B3F99D6" wp14:editId="5F38F50F">
                <wp:simplePos x="0" y="0"/>
                <wp:positionH relativeFrom="column">
                  <wp:posOffset>1096645</wp:posOffset>
                </wp:positionH>
                <wp:positionV relativeFrom="paragraph">
                  <wp:posOffset>140970</wp:posOffset>
                </wp:positionV>
                <wp:extent cx="186690" cy="635"/>
                <wp:effectExtent l="57150" t="76200" r="60960" b="75565"/>
                <wp:wrapNone/>
                <wp:docPr id="119360373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866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751A18" id="Ink 13" o:spid="_x0000_s1026" type="#_x0000_t75" style="position:absolute;margin-left:84.95pt;margin-top:8.6pt;width:17.5pt;height:5pt;z-index:25173403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">
                <v:imagedata r:id="rId36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30961" behindDoc="0" locked="0" layoutInCell="1" allowOverlap="1" wp14:anchorId="4B98182D" wp14:editId="7650FF93">
                <wp:simplePos x="0" y="0"/>
                <wp:positionH relativeFrom="column">
                  <wp:posOffset>1415144</wp:posOffset>
                </wp:positionH>
                <wp:positionV relativeFrom="paragraph">
                  <wp:posOffset>133553</wp:posOffset>
                </wp:positionV>
                <wp:extent cx="75960" cy="360"/>
                <wp:effectExtent l="76200" t="57150" r="57785" b="76200"/>
                <wp:wrapNone/>
                <wp:docPr id="52681599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5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F2BD0" id="Ink 10" o:spid="_x0000_s1026" type="#_x0000_t75" style="position:absolute;margin-left:110.05pt;margin-top:9.1pt;width:8.85pt;height:2.9pt;z-index:2517309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">
                <v:imagedata r:id="rId38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25841" behindDoc="0" locked="0" layoutInCell="1" allowOverlap="1" wp14:anchorId="7B1AC74D" wp14:editId="06565C24">
                <wp:simplePos x="0" y="0"/>
                <wp:positionH relativeFrom="column">
                  <wp:posOffset>1979624</wp:posOffset>
                </wp:positionH>
                <wp:positionV relativeFrom="paragraph">
                  <wp:posOffset>153353</wp:posOffset>
                </wp:positionV>
                <wp:extent cx="360" cy="360"/>
                <wp:effectExtent l="76200" t="95250" r="76200" b="95250"/>
                <wp:wrapNone/>
                <wp:docPr id="19415573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DB65F" id="Ink 4" o:spid="_x0000_s1026" type="#_x0000_t75" style="position:absolute;margin-left:153.1pt;margin-top:9.3pt;width:5.7pt;height:5.7pt;z-index:2517258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">
                <v:imagedata r:id="rId40" o:title=""/>
              </v:shape>
            </w:pict>
          </mc:Fallback>
        </mc:AlternateContent>
      </w:r>
      <w:r w:rsidR="00910D23" w:rsidRPr="008C416C">
        <w:rPr>
          <w:rFonts w:ascii="Calibri" w:eastAsiaTheme="majorEastAsia" w:hAnsi="Calibri" w:cs="Calibri"/>
          <w:iCs/>
          <w:caps/>
          <w:sz w:val="20"/>
        </w:rPr>
        <w:t>Maharashtra, Marathi</w:t>
      </w:r>
      <w:r w:rsidR="008C416C">
        <w:rPr>
          <w:rFonts w:ascii="Calibri" w:eastAsiaTheme="majorEastAsia" w:hAnsi="Calibri" w:cs="Calibri"/>
          <w:iCs/>
          <w:caps/>
          <w:sz w:val="20"/>
        </w:rPr>
        <w:tab/>
      </w:r>
    </w:p>
    <w:p w14:paraId="11610684" w14:textId="5589C3FB" w:rsidR="00910D23" w:rsidRPr="008C416C" w:rsidRDefault="00B84741" w:rsidP="008C416C">
      <w:pPr>
        <w:tabs>
          <w:tab w:val="right" w:pos="2910"/>
        </w:tabs>
        <w:rPr>
          <w:rFonts w:ascii="Calibri" w:eastAsiaTheme="majorEastAsia" w:hAnsi="Calibri" w:cs="Calibri"/>
          <w:iCs/>
          <w:caps/>
          <w:sz w:val="20"/>
        </w:rPr>
      </w:pP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41201" behindDoc="0" locked="0" layoutInCell="1" allowOverlap="1" wp14:anchorId="21304928" wp14:editId="4D11BC9C">
                <wp:simplePos x="0" y="0"/>
                <wp:positionH relativeFrom="column">
                  <wp:posOffset>753824</wp:posOffset>
                </wp:positionH>
                <wp:positionV relativeFrom="paragraph">
                  <wp:posOffset>213</wp:posOffset>
                </wp:positionV>
                <wp:extent cx="85680" cy="4320"/>
                <wp:effectExtent l="76200" t="57150" r="67310" b="72390"/>
                <wp:wrapNone/>
                <wp:docPr id="86000337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5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54B48" id="Ink 22" o:spid="_x0000_s1026" type="#_x0000_t75" style="position:absolute;margin-left:57.95pt;margin-top:-1.4pt;width:9.6pt;height:3.2pt;z-index:2517412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">
                <v:imagedata r:id="rId42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40177" behindDoc="0" locked="0" layoutInCell="1" allowOverlap="1" wp14:anchorId="7ED31DD0" wp14:editId="1431AB55">
                <wp:simplePos x="0" y="0"/>
                <wp:positionH relativeFrom="column">
                  <wp:posOffset>791624</wp:posOffset>
                </wp:positionH>
                <wp:positionV relativeFrom="paragraph">
                  <wp:posOffset>-507</wp:posOffset>
                </wp:positionV>
                <wp:extent cx="117720" cy="27000"/>
                <wp:effectExtent l="57150" t="57150" r="34925" b="68580"/>
                <wp:wrapNone/>
                <wp:docPr id="103385659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77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E6670" id="Ink 21" o:spid="_x0000_s1026" type="#_x0000_t75" style="position:absolute;margin-left:60.95pt;margin-top:-1.45pt;width:12.1pt;height:5pt;z-index:2517401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">
                <v:imagedata r:id="rId44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39153" behindDoc="0" locked="0" layoutInCell="1" allowOverlap="1" wp14:anchorId="71F5284F" wp14:editId="0EAE296D">
                <wp:simplePos x="0" y="0"/>
                <wp:positionH relativeFrom="column">
                  <wp:posOffset>651944</wp:posOffset>
                </wp:positionH>
                <wp:positionV relativeFrom="paragraph">
                  <wp:posOffset>10293</wp:posOffset>
                </wp:positionV>
                <wp:extent cx="290160" cy="20520"/>
                <wp:effectExtent l="76200" t="57150" r="72390" b="74930"/>
                <wp:wrapNone/>
                <wp:docPr id="21167825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901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9A553" id="Ink 20" o:spid="_x0000_s1026" type="#_x0000_t75" style="position:absolute;margin-left:49.95pt;margin-top:-.6pt;width:25.7pt;height:4.4pt;z-index:2517391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">
                <v:imagedata r:id="rId46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31985" behindDoc="0" locked="0" layoutInCell="1" allowOverlap="1" wp14:anchorId="6672DEFD" wp14:editId="7FB47B6D">
                <wp:simplePos x="0" y="0"/>
                <wp:positionH relativeFrom="column">
                  <wp:posOffset>1327664</wp:posOffset>
                </wp:positionH>
                <wp:positionV relativeFrom="paragraph">
                  <wp:posOffset>6693</wp:posOffset>
                </wp:positionV>
                <wp:extent cx="76320" cy="360"/>
                <wp:effectExtent l="76200" t="57150" r="76200" b="76200"/>
                <wp:wrapNone/>
                <wp:docPr id="126714686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6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3709D" id="Ink 11" o:spid="_x0000_s1026" type="#_x0000_t75" style="position:absolute;margin-left:103.15pt;margin-top:-.85pt;width:8.8pt;height:2.9pt;z-index:2517319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">
                <v:imagedata r:id="rId38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29937" behindDoc="0" locked="0" layoutInCell="1" allowOverlap="1" wp14:anchorId="39C1A08F" wp14:editId="7036B3C7">
                <wp:simplePos x="0" y="0"/>
                <wp:positionH relativeFrom="column">
                  <wp:posOffset>1371224</wp:posOffset>
                </wp:positionH>
                <wp:positionV relativeFrom="paragraph">
                  <wp:posOffset>-17427</wp:posOffset>
                </wp:positionV>
                <wp:extent cx="444240" cy="40320"/>
                <wp:effectExtent l="57150" t="76200" r="32385" b="74295"/>
                <wp:wrapNone/>
                <wp:docPr id="84629772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442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9AEA1" id="Ink 9" o:spid="_x0000_s1026" type="#_x0000_t75" style="position:absolute;margin-left:106.55pt;margin-top:-2.75pt;width:37.85pt;height:6pt;z-index:2517299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">
                <v:imagedata r:id="rId49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28913" behindDoc="0" locked="0" layoutInCell="1" allowOverlap="1" wp14:anchorId="71B873B2" wp14:editId="54467DA0">
                <wp:simplePos x="0" y="0"/>
                <wp:positionH relativeFrom="column">
                  <wp:posOffset>909955</wp:posOffset>
                </wp:positionH>
                <wp:positionV relativeFrom="paragraph">
                  <wp:posOffset>1905</wp:posOffset>
                </wp:positionV>
                <wp:extent cx="544830" cy="40005"/>
                <wp:effectExtent l="76200" t="57150" r="64770" b="74295"/>
                <wp:wrapNone/>
                <wp:docPr id="9114507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44830" cy="400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FB53E" id="Ink 8" o:spid="_x0000_s1026" type="#_x0000_t75" style="position:absolute;margin-left:70.25pt;margin-top:-1.25pt;width:45.7pt;height:5.95pt;z-index:251728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">
                <v:imagedata r:id="rId51" o:title=""/>
              </v:shape>
            </w:pict>
          </mc:Fallback>
        </mc:AlternateContent>
      </w:r>
      <w:r>
        <w:rPr>
          <w:rFonts w:ascii="Calibri" w:eastAsiaTheme="majorEastAsia" w:hAnsi="Calibri" w:cs="Calibri"/>
          <w:iCs/>
          <w:caps/>
          <w:noProof/>
          <w:sz w:val="20"/>
        </w:rPr>
        <mc:AlternateContent>
          <mc:Choice Requires="wpi">
            <w:drawing>
              <wp:anchor distT="0" distB="0" distL="114300" distR="114300" simplePos="0" relativeHeight="251726865" behindDoc="0" locked="0" layoutInCell="1" allowOverlap="1" wp14:anchorId="7EE39827" wp14:editId="0267C7EC">
                <wp:simplePos x="0" y="0"/>
                <wp:positionH relativeFrom="column">
                  <wp:posOffset>1868384</wp:posOffset>
                </wp:positionH>
                <wp:positionV relativeFrom="paragraph">
                  <wp:posOffset>14645</wp:posOffset>
                </wp:positionV>
                <wp:extent cx="360" cy="360"/>
                <wp:effectExtent l="76200" t="95250" r="76200" b="95250"/>
                <wp:wrapNone/>
                <wp:docPr id="29517987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FC16F" id="Ink 5" o:spid="_x0000_s1026" type="#_x0000_t75" style="position:absolute;margin-left:144.25pt;margin-top:-1.7pt;width:5.7pt;height:5.7pt;z-index:2517268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">
                <v:imagedata r:id="rId40" o:title=""/>
              </v:shape>
            </w:pict>
          </mc:Fallback>
        </mc:AlternateContent>
      </w:r>
      <w:r w:rsidR="00910D23" w:rsidRPr="008C416C">
        <w:rPr>
          <w:rFonts w:ascii="Calibri" w:eastAsiaTheme="majorEastAsia" w:hAnsi="Calibri" w:cs="Calibri"/>
          <w:iCs/>
          <w:caps/>
          <w:sz w:val="20"/>
        </w:rPr>
        <w:t>Marks-</w:t>
      </w:r>
      <w:r w:rsidR="006A4372" w:rsidRPr="008C416C">
        <w:rPr>
          <w:rFonts w:ascii="Calibri" w:eastAsiaTheme="majorEastAsia" w:hAnsi="Calibri" w:cs="Calibri"/>
          <w:iCs/>
          <w:caps/>
          <w:sz w:val="20"/>
        </w:rPr>
        <w:t xml:space="preserve"> </w:t>
      </w:r>
      <w:r w:rsidR="008C416C">
        <w:rPr>
          <w:rFonts w:ascii="Calibri" w:eastAsiaTheme="majorEastAsia" w:hAnsi="Calibri" w:cs="Calibri"/>
          <w:iCs/>
          <w:caps/>
          <w:sz w:val="20"/>
        </w:rPr>
        <w:tab/>
      </w:r>
    </w:p>
    <w:p w14:paraId="49D85F66" w14:textId="77777777" w:rsidR="00067460" w:rsidRPr="008C416C" w:rsidRDefault="00067460" w:rsidP="00434BDB">
      <w:pPr>
        <w:rPr>
          <w:rFonts w:ascii="Calibri" w:eastAsiaTheme="majorEastAsia" w:hAnsi="Calibri" w:cs="Calibri"/>
          <w:iCs/>
          <w:caps/>
          <w:sz w:val="20"/>
        </w:rPr>
      </w:pPr>
    </w:p>
    <w:p w14:paraId="0CD0B4F5" w14:textId="33BC3C51" w:rsidR="00067460" w:rsidRPr="008C416C" w:rsidRDefault="00067460" w:rsidP="00434BDB">
      <w:pPr>
        <w:rPr>
          <w:rFonts w:ascii="Calibri" w:eastAsiaTheme="majorEastAsia" w:hAnsi="Calibri" w:cs="Calibri"/>
          <w:iCs/>
          <w:caps/>
          <w:sz w:val="20"/>
        </w:rPr>
      </w:pPr>
      <w:r w:rsidRPr="008C416C">
        <w:rPr>
          <w:rFonts w:ascii="Calibri" w:eastAsiaTheme="majorEastAsia" w:hAnsi="Calibri" w:cs="Calibri"/>
          <w:iCs/>
          <w:caps/>
          <w:sz w:val="20"/>
        </w:rPr>
        <w:t>• SSC | 2011</w:t>
      </w:r>
    </w:p>
    <w:p w14:paraId="3DBAD9DF" w14:textId="77777777" w:rsidR="00067460" w:rsidRPr="008C416C" w:rsidRDefault="00067460" w:rsidP="00434BDB">
      <w:pPr>
        <w:rPr>
          <w:rFonts w:ascii="Calibri" w:eastAsiaTheme="majorEastAsia" w:hAnsi="Calibri" w:cs="Calibri"/>
          <w:iCs/>
          <w:caps/>
          <w:sz w:val="20"/>
        </w:rPr>
      </w:pPr>
      <w:r w:rsidRPr="008C416C">
        <w:rPr>
          <w:rFonts w:ascii="Calibri" w:eastAsiaTheme="majorEastAsia" w:hAnsi="Calibri" w:cs="Calibri"/>
          <w:iCs/>
          <w:caps/>
          <w:sz w:val="20"/>
        </w:rPr>
        <w:t>Maharashtra, Marathi</w:t>
      </w:r>
    </w:p>
    <w:p w14:paraId="444502B3" w14:textId="4095D598" w:rsidR="00067460" w:rsidRPr="00434BDB" w:rsidRDefault="00067460" w:rsidP="00434BDB">
      <w:r w:rsidRPr="008C416C">
        <w:rPr>
          <w:rFonts w:ascii="Calibri" w:eastAsiaTheme="majorEastAsia" w:hAnsi="Calibri" w:cs="Calibri"/>
          <w:iCs/>
          <w:caps/>
          <w:sz w:val="20"/>
        </w:rPr>
        <w:t>Marks - 79.9%</w:t>
      </w:r>
      <w:r w:rsidRPr="00434BDB">
        <w:tab/>
      </w:r>
    </w:p>
    <w:p w14:paraId="23E5AB37" w14:textId="77777777" w:rsidR="00067460" w:rsidRPr="00434BDB" w:rsidRDefault="00067460" w:rsidP="00434BDB"/>
    <w:p w14:paraId="0FE209A7" w14:textId="299A040A" w:rsidR="0031471F" w:rsidRPr="001C1507" w:rsidRDefault="0031471F" w:rsidP="00434BDB">
      <w:pPr>
        <w:rPr>
          <w:rFonts w:ascii="Calibri" w:hAnsi="Calibri" w:cs="Calibri"/>
          <w:b/>
          <w:bCs/>
          <w:sz w:val="20"/>
          <w:szCs w:val="20"/>
        </w:rPr>
      </w:pPr>
      <w:r w:rsidRPr="001C1507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37" behindDoc="1" locked="1" layoutInCell="1" allowOverlap="1" wp14:anchorId="4B903F36" wp14:editId="6DE22B1B">
                <wp:simplePos x="0" y="0"/>
                <wp:positionH relativeFrom="margin">
                  <wp:posOffset>-99695</wp:posOffset>
                </wp:positionH>
                <wp:positionV relativeFrom="page">
                  <wp:posOffset>278130</wp:posOffset>
                </wp:positionV>
                <wp:extent cx="7099935" cy="3402965"/>
                <wp:effectExtent l="0" t="0" r="24765" b="26035"/>
                <wp:wrapNone/>
                <wp:docPr id="1430371062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9935" cy="3402965"/>
                          <a:chOff x="-98351" y="0"/>
                          <a:chExt cx="7097238" cy="8284464"/>
                        </a:xfrm>
                      </wpg:grpSpPr>
                      <wps:wsp>
                        <wps:cNvPr id="1175239460" name="Straight Connector 2085858823"/>
                        <wps:cNvCnPr/>
                        <wps:spPr>
                          <a:xfrm>
                            <a:off x="1925781" y="0"/>
                            <a:ext cx="0" cy="828446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4922682" name="Straight Connector 2096820366"/>
                        <wps:cNvCnPr/>
                        <wps:spPr>
                          <a:xfrm flipH="1">
                            <a:off x="-98351" y="3348763"/>
                            <a:ext cx="7097238" cy="1122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710270" name="Straight Connector 421057134"/>
                        <wps:cNvCnPr/>
                        <wps:spPr>
                          <a:xfrm flipH="1">
                            <a:off x="2001981" y="1669473"/>
                            <a:ext cx="489855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3E163F" id="Group 16" o:spid="_x0000_s1026" alt="&quot;&quot;" style="position:absolute;margin-left:-7.85pt;margin-top:21.9pt;width:559.05pt;height:267.95pt;z-index:-251637743;mso-position-horizontal-relative:margin;mso-position-vertical-relative:page;mso-width-relative:margin;mso-height-relative:margin" coordorigin="-983" coordsize="70972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">
                <v:line id="Straight Connector 2085858823" o:spid="_x0000_s1027" style="position:absolute;visibility:visible;mso-wrap-style:square" from="19257,0" to="19257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" strokecolor="#bfbfbf [2412]">
                  <v:stroke joinstyle="miter"/>
                </v:line>
                <v:line id="Straight Connector 2096820366" o:spid="_x0000_s1028" style="position:absolute;flip:x;visibility:visible;mso-wrap-style:square" from="-983,33487" to="69988,33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" strokecolor="#bfbfbf [2412]">
                  <v:stroke joinstyle="miter"/>
                </v:line>
                <v:line id="Straight Connector 421057134" o:spid="_x0000_s1029" style="position:absolute;flip:x;visibility:visible;mso-wrap-style:square" from="20019,16694" to="69005,16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" strokecolor="#bfbfbf [2412]">
                  <v:stroke joinstyle="miter"/>
                </v:line>
                <w10:wrap anchorx="margin" anchory="page"/>
                <w10:anchorlock/>
              </v:group>
            </w:pict>
          </mc:Fallback>
        </mc:AlternateContent>
      </w:r>
      <w:r w:rsidR="000571E0" w:rsidRPr="001C1507">
        <w:rPr>
          <w:rFonts w:ascii="Calibri" w:hAnsi="Calibri" w:cs="Calibri"/>
          <w:b/>
          <w:bCs/>
          <w:sz w:val="20"/>
          <w:szCs w:val="20"/>
        </w:rPr>
        <w:t>LANGUAGES</w:t>
      </w:r>
    </w:p>
    <w:p w14:paraId="0ABF4F29" w14:textId="18881027" w:rsidR="005C6C5E" w:rsidRPr="001C1507" w:rsidRDefault="00F102E2" w:rsidP="00434BDB">
      <w:pPr>
        <w:rPr>
          <w:rFonts w:ascii="Calibri" w:hAnsi="Calibri" w:cs="Calibri"/>
          <w:sz w:val="20"/>
          <w:szCs w:val="20"/>
        </w:rPr>
      </w:pPr>
      <w:r w:rsidRPr="00434BDB">
        <w:t xml:space="preserve">• </w:t>
      </w:r>
      <w:r w:rsidR="005C6C5E" w:rsidRPr="001C1507">
        <w:rPr>
          <w:rFonts w:ascii="Calibri" w:hAnsi="Calibri" w:cs="Calibri"/>
          <w:sz w:val="20"/>
          <w:szCs w:val="20"/>
        </w:rPr>
        <w:t>English</w:t>
      </w:r>
    </w:p>
    <w:p w14:paraId="09611DC9" w14:textId="0B4F0F6A" w:rsidR="005C6C5E" w:rsidRPr="001C1507" w:rsidRDefault="00F102E2" w:rsidP="00434BDB">
      <w:pPr>
        <w:rPr>
          <w:rFonts w:ascii="Calibri" w:hAnsi="Calibri" w:cs="Calibri"/>
          <w:sz w:val="20"/>
          <w:szCs w:val="20"/>
        </w:rPr>
      </w:pPr>
      <w:r w:rsidRPr="001C1507">
        <w:rPr>
          <w:rFonts w:ascii="Calibri" w:hAnsi="Calibri" w:cs="Calibri"/>
          <w:sz w:val="20"/>
          <w:szCs w:val="20"/>
        </w:rPr>
        <w:t xml:space="preserve">• </w:t>
      </w:r>
      <w:r w:rsidR="005C6C5E" w:rsidRPr="001C1507">
        <w:rPr>
          <w:rFonts w:ascii="Calibri" w:hAnsi="Calibri" w:cs="Calibri"/>
          <w:sz w:val="20"/>
          <w:szCs w:val="20"/>
        </w:rPr>
        <w:t>Hindi</w:t>
      </w:r>
    </w:p>
    <w:p w14:paraId="43A499E3" w14:textId="27C16310" w:rsidR="002455A0" w:rsidRPr="00434BDB" w:rsidRDefault="001F6FE0" w:rsidP="00434BDB"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5601" behindDoc="0" locked="0" layoutInCell="1" allowOverlap="1" wp14:anchorId="4F9FDAA2" wp14:editId="41022066">
                <wp:simplePos x="0" y="0"/>
                <wp:positionH relativeFrom="column">
                  <wp:posOffset>1863090</wp:posOffset>
                </wp:positionH>
                <wp:positionV relativeFrom="paragraph">
                  <wp:posOffset>6443345</wp:posOffset>
                </wp:positionV>
                <wp:extent cx="303840" cy="1921510"/>
                <wp:effectExtent l="133350" t="133350" r="115570" b="135890"/>
                <wp:wrapNone/>
                <wp:docPr id="185190057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03840" cy="192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857A2" id="Ink 40" o:spid="_x0000_s1026" type="#_x0000_t75" style="position:absolute;margin-left:141.75pt;margin-top:502.4pt;width:33.85pt;height:161.2pt;z-index:2517156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">
                <v:imagedata r:id="rId54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2529" behindDoc="0" locked="0" layoutInCell="1" allowOverlap="1" wp14:anchorId="36271FAA" wp14:editId="3A78AD45">
                <wp:simplePos x="0" y="0"/>
                <wp:positionH relativeFrom="column">
                  <wp:posOffset>2127146</wp:posOffset>
                </wp:positionH>
                <wp:positionV relativeFrom="paragraph">
                  <wp:posOffset>8388942</wp:posOffset>
                </wp:positionV>
                <wp:extent cx="16200" cy="55440"/>
                <wp:effectExtent l="133350" t="133350" r="79375" b="135255"/>
                <wp:wrapNone/>
                <wp:docPr id="141581399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2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0A455" id="Ink 37" o:spid="_x0000_s1026" type="#_x0000_t75" style="position:absolute;margin-left:162.55pt;margin-top:655.6pt;width:11.2pt;height:14.25pt;z-index:251712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">
                <v:imagedata r:id="rId56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1505" behindDoc="0" locked="0" layoutInCell="1" allowOverlap="1" wp14:anchorId="44375BB5" wp14:editId="3EAF415F">
                <wp:simplePos x="0" y="0"/>
                <wp:positionH relativeFrom="column">
                  <wp:posOffset>-616585</wp:posOffset>
                </wp:positionH>
                <wp:positionV relativeFrom="paragraph">
                  <wp:posOffset>4666615</wp:posOffset>
                </wp:positionV>
                <wp:extent cx="334010" cy="635"/>
                <wp:effectExtent l="133350" t="133350" r="85090" b="132715"/>
                <wp:wrapNone/>
                <wp:docPr id="46514946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340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0CEDD" id="Ink 36" o:spid="_x0000_s1026" type="#_x0000_t75" style="position:absolute;margin-left:-53.5pt;margin-top:358.7pt;width:36.2pt;height:17.5pt;z-index:251711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">
                <v:imagedata r:id="rId58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9457" behindDoc="0" locked="0" layoutInCell="1" allowOverlap="1" wp14:anchorId="56FEDD14" wp14:editId="3DF9EFC4">
                <wp:simplePos x="0" y="0"/>
                <wp:positionH relativeFrom="column">
                  <wp:posOffset>1895666</wp:posOffset>
                </wp:positionH>
                <wp:positionV relativeFrom="paragraph">
                  <wp:posOffset>4013095</wp:posOffset>
                </wp:positionV>
                <wp:extent cx="16560" cy="2262600"/>
                <wp:effectExtent l="133350" t="133350" r="135890" b="137795"/>
                <wp:wrapNone/>
                <wp:docPr id="1846147885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560" cy="226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CCBC1" id="Ink 34" o:spid="_x0000_s1026" type="#_x0000_t75" style="position:absolute;margin-left:144.05pt;margin-top:311.05pt;width:11.65pt;height:188.05pt;z-index:251709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">
                <v:imagedata r:id="rId60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6385" behindDoc="0" locked="0" layoutInCell="1" allowOverlap="1" wp14:anchorId="1F470293" wp14:editId="4689990D">
                <wp:simplePos x="0" y="0"/>
                <wp:positionH relativeFrom="column">
                  <wp:posOffset>6696600</wp:posOffset>
                </wp:positionH>
                <wp:positionV relativeFrom="paragraph">
                  <wp:posOffset>2834450</wp:posOffset>
                </wp:positionV>
                <wp:extent cx="156240" cy="20880"/>
                <wp:effectExtent l="76200" t="95250" r="72390" b="93980"/>
                <wp:wrapNone/>
                <wp:docPr id="211974868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62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073FF" id="Ink 31" o:spid="_x0000_s1026" type="#_x0000_t75" style="position:absolute;margin-left:524.45pt;margin-top:220.2pt;width:17.95pt;height:7.65pt;z-index:251706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">
                <v:imagedata r:id="rId62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5361" behindDoc="0" locked="0" layoutInCell="1" allowOverlap="1" wp14:anchorId="02075B62" wp14:editId="2F059658">
                <wp:simplePos x="0" y="0"/>
                <wp:positionH relativeFrom="column">
                  <wp:posOffset>6889560</wp:posOffset>
                </wp:positionH>
                <wp:positionV relativeFrom="paragraph">
                  <wp:posOffset>2867570</wp:posOffset>
                </wp:positionV>
                <wp:extent cx="527400" cy="19440"/>
                <wp:effectExtent l="95250" t="95250" r="63500" b="95250"/>
                <wp:wrapNone/>
                <wp:docPr id="200060887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27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5F4CD" id="Ink 30" o:spid="_x0000_s1026" type="#_x0000_t75" style="position:absolute;margin-left:539.65pt;margin-top:222.8pt;width:47.25pt;height:7.55pt;z-index:251705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">
                <v:imagedata r:id="rId64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3313" behindDoc="0" locked="0" layoutInCell="1" allowOverlap="1" wp14:anchorId="7157AC33" wp14:editId="77B984C1">
                <wp:simplePos x="0" y="0"/>
                <wp:positionH relativeFrom="column">
                  <wp:posOffset>6578160</wp:posOffset>
                </wp:positionH>
                <wp:positionV relativeFrom="paragraph">
                  <wp:posOffset>2879810</wp:posOffset>
                </wp:positionV>
                <wp:extent cx="248760" cy="38880"/>
                <wp:effectExtent l="95250" t="95250" r="75565" b="94615"/>
                <wp:wrapNone/>
                <wp:docPr id="10927805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48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DEC7E" id="Ink 28" o:spid="_x0000_s1026" type="#_x0000_t75" style="position:absolute;margin-left:515.1pt;margin-top:223.85pt;width:25.3pt;height:8.8pt;z-index:251703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">
                <v:imagedata r:id="rId66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1265" behindDoc="0" locked="0" layoutInCell="1" allowOverlap="1" wp14:anchorId="3CE1C112" wp14:editId="106BF119">
                <wp:simplePos x="0" y="0"/>
                <wp:positionH relativeFrom="column">
                  <wp:posOffset>5930520</wp:posOffset>
                </wp:positionH>
                <wp:positionV relativeFrom="paragraph">
                  <wp:posOffset>2774690</wp:posOffset>
                </wp:positionV>
                <wp:extent cx="474480" cy="42120"/>
                <wp:effectExtent l="95250" t="95250" r="59055" b="91440"/>
                <wp:wrapNone/>
                <wp:docPr id="173272235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744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7A41D" id="Ink 26" o:spid="_x0000_s1026" type="#_x0000_t75" style="position:absolute;margin-left:464.1pt;margin-top:215.6pt;width:43pt;height:9.05pt;z-index:251701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">
                <v:imagedata r:id="rId68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0241" behindDoc="0" locked="0" layoutInCell="1" allowOverlap="1" wp14:anchorId="69326BD8" wp14:editId="5DF67EED">
                <wp:simplePos x="0" y="0"/>
                <wp:positionH relativeFrom="column">
                  <wp:posOffset>3276240</wp:posOffset>
                </wp:positionH>
                <wp:positionV relativeFrom="paragraph">
                  <wp:posOffset>2850650</wp:posOffset>
                </wp:positionV>
                <wp:extent cx="6840" cy="12600"/>
                <wp:effectExtent l="95250" t="95250" r="69850" b="102235"/>
                <wp:wrapNone/>
                <wp:docPr id="123439564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68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25F29" id="Ink 25" o:spid="_x0000_s1026" type="#_x0000_t75" style="position:absolute;margin-left:255.1pt;margin-top:221.6pt;width:6.25pt;height:6.7pt;z-index:251700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">
                <v:imagedata r:id="rId70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8193" behindDoc="0" locked="0" layoutInCell="1" allowOverlap="1" wp14:anchorId="670BAC13" wp14:editId="304BFBC6">
                <wp:simplePos x="0" y="0"/>
                <wp:positionH relativeFrom="column">
                  <wp:posOffset>2019120</wp:posOffset>
                </wp:positionH>
                <wp:positionV relativeFrom="paragraph">
                  <wp:posOffset>2854250</wp:posOffset>
                </wp:positionV>
                <wp:extent cx="1693440" cy="90360"/>
                <wp:effectExtent l="95250" t="95250" r="97790" b="100330"/>
                <wp:wrapNone/>
                <wp:docPr id="20930397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6934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1931C" id="Ink 23" o:spid="_x0000_s1026" type="#_x0000_t75" style="position:absolute;margin-left:156.15pt;margin-top:221.9pt;width:139.05pt;height:12.8pt;z-index:2516981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">
                <v:imagedata r:id="rId72" o:title=""/>
              </v:shape>
            </w:pict>
          </mc:Fallback>
        </mc:AlternateContent>
      </w:r>
      <w:r w:rsidRPr="001C1507">
        <w:rPr>
          <w:rFonts w:ascii="Calibri" w:hAnsi="Calibri" w:cs="Calibr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7169" behindDoc="0" locked="0" layoutInCell="1" allowOverlap="1" wp14:anchorId="347A215B" wp14:editId="708F8EA8">
                <wp:simplePos x="0" y="0"/>
                <wp:positionH relativeFrom="column">
                  <wp:posOffset>1396320</wp:posOffset>
                </wp:positionH>
                <wp:positionV relativeFrom="paragraph">
                  <wp:posOffset>124370</wp:posOffset>
                </wp:positionV>
                <wp:extent cx="151200" cy="29520"/>
                <wp:effectExtent l="95250" t="95250" r="58420" b="104140"/>
                <wp:wrapNone/>
                <wp:docPr id="200527346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1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BE2A1" id="Ink 22" o:spid="_x0000_s1026" type="#_x0000_t75" style="position:absolute;margin-left:107.1pt;margin-top:6.9pt;width:17.55pt;height:8.1pt;z-index:2516971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">
                <v:imagedata r:id="rId74" o:title=""/>
              </v:shape>
            </w:pict>
          </mc:Fallback>
        </mc:AlternateContent>
      </w:r>
      <w:r w:rsidR="00F102E2" w:rsidRPr="001C1507">
        <w:rPr>
          <w:rFonts w:ascii="Calibri" w:hAnsi="Calibri" w:cs="Calibri"/>
          <w:sz w:val="20"/>
          <w:szCs w:val="20"/>
        </w:rPr>
        <w:t xml:space="preserve">• </w:t>
      </w:r>
      <w:r w:rsidR="005C6C5E" w:rsidRPr="001C1507">
        <w:rPr>
          <w:rFonts w:ascii="Calibri" w:hAnsi="Calibri" w:cs="Calibri"/>
          <w:sz w:val="20"/>
          <w:szCs w:val="20"/>
        </w:rPr>
        <w:t>Marathi</w:t>
      </w:r>
      <w:r w:rsidR="002F06A9" w:rsidRPr="00434BDB">
        <w:tab/>
      </w:r>
    </w:p>
    <w:p w14:paraId="4F05225B" w14:textId="77777777" w:rsidR="002C43BB" w:rsidRDefault="002C43BB" w:rsidP="00FF06C6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1AB50E3" w14:textId="6CFFA26A" w:rsidR="00F102E2" w:rsidRPr="005C6C5E" w:rsidRDefault="00324533" w:rsidP="00FF06C6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49" behindDoc="0" locked="0" layoutInCell="1" allowOverlap="1" wp14:anchorId="34BDD1D6" wp14:editId="19D489B1">
                <wp:simplePos x="0" y="0"/>
                <wp:positionH relativeFrom="column">
                  <wp:posOffset>-50801</wp:posOffset>
                </wp:positionH>
                <wp:positionV relativeFrom="paragraph">
                  <wp:posOffset>321310</wp:posOffset>
                </wp:positionV>
                <wp:extent cx="6883400" cy="6350"/>
                <wp:effectExtent l="0" t="0" r="12700" b="31750"/>
                <wp:wrapNone/>
                <wp:docPr id="1737408035" name="Straight Connector 421057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83400" cy="635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B0530" id="Straight Connector 421057134" o:spid="_x0000_s1026" style="position:absolute;flip:x;z-index:251743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25.3pt" to="538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" strokecolor="#bfbfbf [2412]">
                <v:stroke joinstyle="miter"/>
              </v:line>
            </w:pict>
          </mc:Fallback>
        </mc:AlternateContent>
      </w:r>
      <w:r w:rsidR="002C43BB" w:rsidRPr="00F76B18">
        <w:rPr>
          <w:rFonts w:ascii="Calibri" w:hAnsi="Calibri" w:cs="Calibri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724817" behindDoc="0" locked="0" layoutInCell="1" allowOverlap="1" wp14:anchorId="6B6B0A88" wp14:editId="0FE6169D">
                <wp:simplePos x="0" y="0"/>
                <wp:positionH relativeFrom="margin">
                  <wp:align>center</wp:align>
                </wp:positionH>
                <wp:positionV relativeFrom="paragraph">
                  <wp:posOffset>383788</wp:posOffset>
                </wp:positionV>
                <wp:extent cx="7171690" cy="1404620"/>
                <wp:effectExtent l="0" t="0" r="0" b="0"/>
                <wp:wrapSquare wrapText="bothSides"/>
                <wp:docPr id="545296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16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2D17B" w14:textId="690B8E2E" w:rsidR="00F76B18" w:rsidRPr="00F76B18" w:rsidRDefault="00F76B18" w:rsidP="00F76B18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F76B18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I hereby declare that the above-cited information is true to the best of my knowledge and</w:t>
                            </w:r>
                            <w:r w:rsidR="00306B39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76B18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belief, if given a chance, I can prove myself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B0A88" id="_x0000_s1035" type="#_x0000_t202" style="position:absolute;margin-left:0;margin-top:30.2pt;width:564.7pt;height:110.6pt;z-index:251724817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" stroked="f">
                <v:textbox style="mso-fit-shape-to-text:t">
                  <w:txbxContent>
                    <w:p w14:paraId="04C2D17B" w14:textId="690B8E2E" w:rsidR="00F76B18" w:rsidRPr="00F76B18" w:rsidRDefault="00F76B18" w:rsidP="00F76B18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F76B18">
                        <w:rPr>
                          <w:rFonts w:ascii="Calibri" w:hAnsi="Calibri" w:cs="Calibri"/>
                          <w:sz w:val="20"/>
                          <w:szCs w:val="20"/>
                        </w:rPr>
                        <w:t>I hereby declare that the above-cited information is true to the best of my knowledge and</w:t>
                      </w:r>
                      <w:r w:rsidR="00306B39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 </w:t>
                      </w:r>
                      <w:r w:rsidRPr="00F76B18">
                        <w:rPr>
                          <w:rFonts w:ascii="Calibri" w:hAnsi="Calibri" w:cs="Calibri"/>
                          <w:sz w:val="20"/>
                          <w:szCs w:val="20"/>
                        </w:rPr>
                        <w:t>belief, if given a chance, I can prove myself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F102E2" w:rsidRPr="005C6C5E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20D22" w14:textId="77777777" w:rsidR="001836CA" w:rsidRDefault="001836CA" w:rsidP="002C43BB">
      <w:r>
        <w:separator/>
      </w:r>
    </w:p>
  </w:endnote>
  <w:endnote w:type="continuationSeparator" w:id="0">
    <w:p w14:paraId="55D100F9" w14:textId="77777777" w:rsidR="001836CA" w:rsidRDefault="001836CA" w:rsidP="002C4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AA548" w14:textId="77777777" w:rsidR="001836CA" w:rsidRDefault="001836CA" w:rsidP="002C43BB">
      <w:r>
        <w:separator/>
      </w:r>
    </w:p>
  </w:footnote>
  <w:footnote w:type="continuationSeparator" w:id="0">
    <w:p w14:paraId="68B72A92" w14:textId="77777777" w:rsidR="001836CA" w:rsidRDefault="001836CA" w:rsidP="002C43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34023"/>
    <w:multiLevelType w:val="hybridMultilevel"/>
    <w:tmpl w:val="7D0E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74081"/>
    <w:multiLevelType w:val="hybridMultilevel"/>
    <w:tmpl w:val="9DEE2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67243"/>
    <w:multiLevelType w:val="hybridMultilevel"/>
    <w:tmpl w:val="7D58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306E5F"/>
    <w:multiLevelType w:val="hybridMultilevel"/>
    <w:tmpl w:val="3FF63DA8"/>
    <w:lvl w:ilvl="0" w:tplc="48AA12F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3"/>
  </w:num>
  <w:num w:numId="2" w16cid:durableId="1653171619">
    <w:abstractNumId w:val="4"/>
  </w:num>
  <w:num w:numId="3" w16cid:durableId="950356249">
    <w:abstractNumId w:val="2"/>
  </w:num>
  <w:num w:numId="4" w16cid:durableId="1735736264">
    <w:abstractNumId w:val="5"/>
  </w:num>
  <w:num w:numId="5" w16cid:durableId="1458259535">
    <w:abstractNumId w:val="7"/>
  </w:num>
  <w:num w:numId="6" w16cid:durableId="1490630644">
    <w:abstractNumId w:val="0"/>
  </w:num>
  <w:num w:numId="7" w16cid:durableId="1639383958">
    <w:abstractNumId w:val="6"/>
  </w:num>
  <w:num w:numId="8" w16cid:durableId="1983659905">
    <w:abstractNumId w:val="1"/>
  </w:num>
  <w:num w:numId="9" w16cid:durableId="1874609046">
    <w:abstractNumId w:val="9"/>
  </w:num>
  <w:num w:numId="10" w16cid:durableId="62796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75"/>
    <w:rsid w:val="00000AFB"/>
    <w:rsid w:val="00004853"/>
    <w:rsid w:val="000121FE"/>
    <w:rsid w:val="00013F05"/>
    <w:rsid w:val="00016DEF"/>
    <w:rsid w:val="00020262"/>
    <w:rsid w:val="0002207D"/>
    <w:rsid w:val="000260B4"/>
    <w:rsid w:val="00031AB2"/>
    <w:rsid w:val="00036133"/>
    <w:rsid w:val="000376D0"/>
    <w:rsid w:val="00037C55"/>
    <w:rsid w:val="0004189A"/>
    <w:rsid w:val="00050A26"/>
    <w:rsid w:val="00054F97"/>
    <w:rsid w:val="000571E0"/>
    <w:rsid w:val="0006054C"/>
    <w:rsid w:val="00063E45"/>
    <w:rsid w:val="00063EA9"/>
    <w:rsid w:val="00067460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B5FFB"/>
    <w:rsid w:val="000C2682"/>
    <w:rsid w:val="000D53C4"/>
    <w:rsid w:val="000D5625"/>
    <w:rsid w:val="000E6429"/>
    <w:rsid w:val="000F0194"/>
    <w:rsid w:val="000F0279"/>
    <w:rsid w:val="000F6566"/>
    <w:rsid w:val="000F7667"/>
    <w:rsid w:val="000F767E"/>
    <w:rsid w:val="000F7D99"/>
    <w:rsid w:val="001013F0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36CA"/>
    <w:rsid w:val="00186678"/>
    <w:rsid w:val="00194C4E"/>
    <w:rsid w:val="001A08B7"/>
    <w:rsid w:val="001A3C3D"/>
    <w:rsid w:val="001A3DB6"/>
    <w:rsid w:val="001A5FDE"/>
    <w:rsid w:val="001B2DE1"/>
    <w:rsid w:val="001B7ECD"/>
    <w:rsid w:val="001C0A9C"/>
    <w:rsid w:val="001C1507"/>
    <w:rsid w:val="001C31FD"/>
    <w:rsid w:val="001C65A2"/>
    <w:rsid w:val="001D78B7"/>
    <w:rsid w:val="001E16C3"/>
    <w:rsid w:val="001E16F3"/>
    <w:rsid w:val="001E20D0"/>
    <w:rsid w:val="001E3A8D"/>
    <w:rsid w:val="001F2757"/>
    <w:rsid w:val="001F2C7D"/>
    <w:rsid w:val="001F47C3"/>
    <w:rsid w:val="001F4A44"/>
    <w:rsid w:val="001F5219"/>
    <w:rsid w:val="001F6FE0"/>
    <w:rsid w:val="001F76AD"/>
    <w:rsid w:val="002021A0"/>
    <w:rsid w:val="002106F7"/>
    <w:rsid w:val="00211129"/>
    <w:rsid w:val="00214F05"/>
    <w:rsid w:val="00216323"/>
    <w:rsid w:val="00222C2E"/>
    <w:rsid w:val="0022765C"/>
    <w:rsid w:val="00233CA7"/>
    <w:rsid w:val="002370BA"/>
    <w:rsid w:val="002438EF"/>
    <w:rsid w:val="002455A0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3E84"/>
    <w:rsid w:val="00285A7E"/>
    <w:rsid w:val="00287019"/>
    <w:rsid w:val="00293782"/>
    <w:rsid w:val="0029441D"/>
    <w:rsid w:val="00296E25"/>
    <w:rsid w:val="002976DA"/>
    <w:rsid w:val="002A0257"/>
    <w:rsid w:val="002B3FF0"/>
    <w:rsid w:val="002B40A7"/>
    <w:rsid w:val="002C43BB"/>
    <w:rsid w:val="002C5F8D"/>
    <w:rsid w:val="002D0BFD"/>
    <w:rsid w:val="002D3ED4"/>
    <w:rsid w:val="002D7337"/>
    <w:rsid w:val="002E5F7B"/>
    <w:rsid w:val="002F06A9"/>
    <w:rsid w:val="002F7CA5"/>
    <w:rsid w:val="00306B39"/>
    <w:rsid w:val="00311D05"/>
    <w:rsid w:val="00312EFA"/>
    <w:rsid w:val="0031471F"/>
    <w:rsid w:val="00314AC7"/>
    <w:rsid w:val="00324533"/>
    <w:rsid w:val="00332E68"/>
    <w:rsid w:val="00340EA1"/>
    <w:rsid w:val="00341805"/>
    <w:rsid w:val="00341BFB"/>
    <w:rsid w:val="00342D20"/>
    <w:rsid w:val="00344639"/>
    <w:rsid w:val="003457B8"/>
    <w:rsid w:val="00351E96"/>
    <w:rsid w:val="00357D29"/>
    <w:rsid w:val="00360784"/>
    <w:rsid w:val="003615F4"/>
    <w:rsid w:val="00365765"/>
    <w:rsid w:val="00366618"/>
    <w:rsid w:val="00371308"/>
    <w:rsid w:val="0037218D"/>
    <w:rsid w:val="003734AB"/>
    <w:rsid w:val="00373C83"/>
    <w:rsid w:val="003851E2"/>
    <w:rsid w:val="00390ACF"/>
    <w:rsid w:val="003919F8"/>
    <w:rsid w:val="00393CDF"/>
    <w:rsid w:val="003957F8"/>
    <w:rsid w:val="003A0613"/>
    <w:rsid w:val="003A65B7"/>
    <w:rsid w:val="003A7CE3"/>
    <w:rsid w:val="003B0EC8"/>
    <w:rsid w:val="003B1DC7"/>
    <w:rsid w:val="003B526C"/>
    <w:rsid w:val="003C0C1C"/>
    <w:rsid w:val="003C10F4"/>
    <w:rsid w:val="003C5693"/>
    <w:rsid w:val="003C700B"/>
    <w:rsid w:val="003C76A7"/>
    <w:rsid w:val="003E2A13"/>
    <w:rsid w:val="003E3CD8"/>
    <w:rsid w:val="003F17FA"/>
    <w:rsid w:val="003F6594"/>
    <w:rsid w:val="004005D1"/>
    <w:rsid w:val="0040227D"/>
    <w:rsid w:val="00404A3D"/>
    <w:rsid w:val="00405777"/>
    <w:rsid w:val="00406A98"/>
    <w:rsid w:val="0041167F"/>
    <w:rsid w:val="00412290"/>
    <w:rsid w:val="00413B81"/>
    <w:rsid w:val="00414F88"/>
    <w:rsid w:val="00415E9D"/>
    <w:rsid w:val="00416C65"/>
    <w:rsid w:val="004214E9"/>
    <w:rsid w:val="00422B51"/>
    <w:rsid w:val="00424D16"/>
    <w:rsid w:val="00426E33"/>
    <w:rsid w:val="004312BA"/>
    <w:rsid w:val="00434BDB"/>
    <w:rsid w:val="00436379"/>
    <w:rsid w:val="004612D6"/>
    <w:rsid w:val="00470088"/>
    <w:rsid w:val="00474207"/>
    <w:rsid w:val="004752EC"/>
    <w:rsid w:val="004761A2"/>
    <w:rsid w:val="0047622B"/>
    <w:rsid w:val="004A633B"/>
    <w:rsid w:val="004B0444"/>
    <w:rsid w:val="004B0FA0"/>
    <w:rsid w:val="004B28F6"/>
    <w:rsid w:val="004D364F"/>
    <w:rsid w:val="004D717F"/>
    <w:rsid w:val="004F0100"/>
    <w:rsid w:val="004F0232"/>
    <w:rsid w:val="00501375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43C41"/>
    <w:rsid w:val="00551038"/>
    <w:rsid w:val="005545EE"/>
    <w:rsid w:val="00562236"/>
    <w:rsid w:val="005664C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23B3"/>
    <w:rsid w:val="005C6C5E"/>
    <w:rsid w:val="005C7AE3"/>
    <w:rsid w:val="005D7353"/>
    <w:rsid w:val="005E2A17"/>
    <w:rsid w:val="005E4A0C"/>
    <w:rsid w:val="005F14F4"/>
    <w:rsid w:val="005F5849"/>
    <w:rsid w:val="006015A8"/>
    <w:rsid w:val="006111D1"/>
    <w:rsid w:val="00627128"/>
    <w:rsid w:val="006317AA"/>
    <w:rsid w:val="006334CA"/>
    <w:rsid w:val="0064187A"/>
    <w:rsid w:val="006513EF"/>
    <w:rsid w:val="00652941"/>
    <w:rsid w:val="00654BFC"/>
    <w:rsid w:val="006602EF"/>
    <w:rsid w:val="00660AF1"/>
    <w:rsid w:val="00662CEA"/>
    <w:rsid w:val="0066642A"/>
    <w:rsid w:val="00670CAA"/>
    <w:rsid w:val="00673510"/>
    <w:rsid w:val="00675321"/>
    <w:rsid w:val="00681E17"/>
    <w:rsid w:val="00684D43"/>
    <w:rsid w:val="00685182"/>
    <w:rsid w:val="006876B7"/>
    <w:rsid w:val="006878BB"/>
    <w:rsid w:val="00690354"/>
    <w:rsid w:val="00692C8F"/>
    <w:rsid w:val="00695B02"/>
    <w:rsid w:val="00695B2B"/>
    <w:rsid w:val="00696686"/>
    <w:rsid w:val="006A4372"/>
    <w:rsid w:val="006A5877"/>
    <w:rsid w:val="006B16CB"/>
    <w:rsid w:val="006C124E"/>
    <w:rsid w:val="006C1F35"/>
    <w:rsid w:val="006C4094"/>
    <w:rsid w:val="006D2AA5"/>
    <w:rsid w:val="006E2BA4"/>
    <w:rsid w:val="006E51C0"/>
    <w:rsid w:val="006E6FFD"/>
    <w:rsid w:val="006F6977"/>
    <w:rsid w:val="007022ED"/>
    <w:rsid w:val="00713297"/>
    <w:rsid w:val="00726846"/>
    <w:rsid w:val="00726FB1"/>
    <w:rsid w:val="00726FB4"/>
    <w:rsid w:val="00727E18"/>
    <w:rsid w:val="007303F1"/>
    <w:rsid w:val="00732267"/>
    <w:rsid w:val="0074077A"/>
    <w:rsid w:val="00740BAE"/>
    <w:rsid w:val="00743B70"/>
    <w:rsid w:val="00747901"/>
    <w:rsid w:val="00750048"/>
    <w:rsid w:val="00757556"/>
    <w:rsid w:val="007607C1"/>
    <w:rsid w:val="007621FA"/>
    <w:rsid w:val="007646B0"/>
    <w:rsid w:val="00775D21"/>
    <w:rsid w:val="00775EA9"/>
    <w:rsid w:val="00792B8D"/>
    <w:rsid w:val="007B62C3"/>
    <w:rsid w:val="007C4D48"/>
    <w:rsid w:val="007D0B2B"/>
    <w:rsid w:val="007D77FB"/>
    <w:rsid w:val="007E1764"/>
    <w:rsid w:val="007E514F"/>
    <w:rsid w:val="007F3F8E"/>
    <w:rsid w:val="007F4BC9"/>
    <w:rsid w:val="007F5AC2"/>
    <w:rsid w:val="007F5F4B"/>
    <w:rsid w:val="00800785"/>
    <w:rsid w:val="008022AE"/>
    <w:rsid w:val="00807660"/>
    <w:rsid w:val="0081098A"/>
    <w:rsid w:val="00810BFD"/>
    <w:rsid w:val="00816DAF"/>
    <w:rsid w:val="00817A88"/>
    <w:rsid w:val="008209AB"/>
    <w:rsid w:val="008209E6"/>
    <w:rsid w:val="00821F4A"/>
    <w:rsid w:val="00823D01"/>
    <w:rsid w:val="00825097"/>
    <w:rsid w:val="00840BA0"/>
    <w:rsid w:val="00842303"/>
    <w:rsid w:val="00842EBF"/>
    <w:rsid w:val="00844EB5"/>
    <w:rsid w:val="008453E2"/>
    <w:rsid w:val="008458AC"/>
    <w:rsid w:val="00845B87"/>
    <w:rsid w:val="00846BAE"/>
    <w:rsid w:val="00852520"/>
    <w:rsid w:val="00856E18"/>
    <w:rsid w:val="008644D4"/>
    <w:rsid w:val="008657C2"/>
    <w:rsid w:val="0087168D"/>
    <w:rsid w:val="00871C16"/>
    <w:rsid w:val="00884DFD"/>
    <w:rsid w:val="008854CA"/>
    <w:rsid w:val="008903DC"/>
    <w:rsid w:val="00894087"/>
    <w:rsid w:val="00894889"/>
    <w:rsid w:val="00895643"/>
    <w:rsid w:val="008A1BC9"/>
    <w:rsid w:val="008A4B9E"/>
    <w:rsid w:val="008B2E7E"/>
    <w:rsid w:val="008B68EE"/>
    <w:rsid w:val="008B7C66"/>
    <w:rsid w:val="008C0071"/>
    <w:rsid w:val="008C416C"/>
    <w:rsid w:val="008C561D"/>
    <w:rsid w:val="008E5A10"/>
    <w:rsid w:val="008E6586"/>
    <w:rsid w:val="00910D23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0E7D"/>
    <w:rsid w:val="00981D62"/>
    <w:rsid w:val="009877FA"/>
    <w:rsid w:val="0099054B"/>
    <w:rsid w:val="00990E3E"/>
    <w:rsid w:val="00992C51"/>
    <w:rsid w:val="00993EB5"/>
    <w:rsid w:val="00996D66"/>
    <w:rsid w:val="009A015E"/>
    <w:rsid w:val="009A20AE"/>
    <w:rsid w:val="009A5D5A"/>
    <w:rsid w:val="009A605D"/>
    <w:rsid w:val="009B1BD2"/>
    <w:rsid w:val="009B1CAB"/>
    <w:rsid w:val="009B5995"/>
    <w:rsid w:val="009C089C"/>
    <w:rsid w:val="009D0CF3"/>
    <w:rsid w:val="009D5BCD"/>
    <w:rsid w:val="009E470D"/>
    <w:rsid w:val="009F0929"/>
    <w:rsid w:val="009F156B"/>
    <w:rsid w:val="00A07DAF"/>
    <w:rsid w:val="00A10018"/>
    <w:rsid w:val="00A12AA4"/>
    <w:rsid w:val="00A171E5"/>
    <w:rsid w:val="00A248B9"/>
    <w:rsid w:val="00A3399B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0D9"/>
    <w:rsid w:val="00A93689"/>
    <w:rsid w:val="00AA6843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122E"/>
    <w:rsid w:val="00B23426"/>
    <w:rsid w:val="00B3412F"/>
    <w:rsid w:val="00B3528E"/>
    <w:rsid w:val="00B41085"/>
    <w:rsid w:val="00B766A4"/>
    <w:rsid w:val="00B76A14"/>
    <w:rsid w:val="00B84741"/>
    <w:rsid w:val="00B84DF4"/>
    <w:rsid w:val="00B8531D"/>
    <w:rsid w:val="00B860C1"/>
    <w:rsid w:val="00B903E0"/>
    <w:rsid w:val="00B92036"/>
    <w:rsid w:val="00B97D2C"/>
    <w:rsid w:val="00BA2628"/>
    <w:rsid w:val="00BB23CF"/>
    <w:rsid w:val="00BC05C2"/>
    <w:rsid w:val="00BD0759"/>
    <w:rsid w:val="00BD24EA"/>
    <w:rsid w:val="00BD29A9"/>
    <w:rsid w:val="00BD58FF"/>
    <w:rsid w:val="00BD5B0C"/>
    <w:rsid w:val="00BD7323"/>
    <w:rsid w:val="00BE09F2"/>
    <w:rsid w:val="00BE1E73"/>
    <w:rsid w:val="00BE3FCB"/>
    <w:rsid w:val="00BE6928"/>
    <w:rsid w:val="00BF2186"/>
    <w:rsid w:val="00BF3616"/>
    <w:rsid w:val="00BF3A7A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77BD9"/>
    <w:rsid w:val="00C83646"/>
    <w:rsid w:val="00C86F2D"/>
    <w:rsid w:val="00C87C05"/>
    <w:rsid w:val="00C967A9"/>
    <w:rsid w:val="00C9709D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3DC1"/>
    <w:rsid w:val="00CD46F8"/>
    <w:rsid w:val="00CD5114"/>
    <w:rsid w:val="00CD649A"/>
    <w:rsid w:val="00CE7A53"/>
    <w:rsid w:val="00D02E28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45E9C"/>
    <w:rsid w:val="00D464E9"/>
    <w:rsid w:val="00D51580"/>
    <w:rsid w:val="00D55917"/>
    <w:rsid w:val="00D56237"/>
    <w:rsid w:val="00D56608"/>
    <w:rsid w:val="00D61D2A"/>
    <w:rsid w:val="00D62EF3"/>
    <w:rsid w:val="00D80DB4"/>
    <w:rsid w:val="00D85B4D"/>
    <w:rsid w:val="00DA05C4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1CB6"/>
    <w:rsid w:val="00DE3D75"/>
    <w:rsid w:val="00DE7105"/>
    <w:rsid w:val="00DE7923"/>
    <w:rsid w:val="00DF0148"/>
    <w:rsid w:val="00DF0E47"/>
    <w:rsid w:val="00DF2A5E"/>
    <w:rsid w:val="00DF46AC"/>
    <w:rsid w:val="00DF6B05"/>
    <w:rsid w:val="00DF7610"/>
    <w:rsid w:val="00E01FC3"/>
    <w:rsid w:val="00E02351"/>
    <w:rsid w:val="00E06AB6"/>
    <w:rsid w:val="00E06E90"/>
    <w:rsid w:val="00E0737E"/>
    <w:rsid w:val="00E306AF"/>
    <w:rsid w:val="00E40A7F"/>
    <w:rsid w:val="00E426C7"/>
    <w:rsid w:val="00E5095A"/>
    <w:rsid w:val="00E509A5"/>
    <w:rsid w:val="00E51966"/>
    <w:rsid w:val="00E54CD7"/>
    <w:rsid w:val="00E54DC5"/>
    <w:rsid w:val="00E63269"/>
    <w:rsid w:val="00E7420F"/>
    <w:rsid w:val="00E77FA7"/>
    <w:rsid w:val="00E8164E"/>
    <w:rsid w:val="00E81DFB"/>
    <w:rsid w:val="00E82B98"/>
    <w:rsid w:val="00E96421"/>
    <w:rsid w:val="00EA0F2B"/>
    <w:rsid w:val="00EA2420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711"/>
    <w:rsid w:val="00F102E2"/>
    <w:rsid w:val="00F15509"/>
    <w:rsid w:val="00F1607F"/>
    <w:rsid w:val="00F24788"/>
    <w:rsid w:val="00F25507"/>
    <w:rsid w:val="00F34F03"/>
    <w:rsid w:val="00F35640"/>
    <w:rsid w:val="00F35DEF"/>
    <w:rsid w:val="00F37494"/>
    <w:rsid w:val="00F377FF"/>
    <w:rsid w:val="00F455D0"/>
    <w:rsid w:val="00F52F0F"/>
    <w:rsid w:val="00F55028"/>
    <w:rsid w:val="00F55FB9"/>
    <w:rsid w:val="00F570F8"/>
    <w:rsid w:val="00F57AA1"/>
    <w:rsid w:val="00F64340"/>
    <w:rsid w:val="00F66D6B"/>
    <w:rsid w:val="00F707AA"/>
    <w:rsid w:val="00F7324A"/>
    <w:rsid w:val="00F758FF"/>
    <w:rsid w:val="00F76B18"/>
    <w:rsid w:val="00F85EC5"/>
    <w:rsid w:val="00F92098"/>
    <w:rsid w:val="00FA2B14"/>
    <w:rsid w:val="00FA5C36"/>
    <w:rsid w:val="00FA75D8"/>
    <w:rsid w:val="00FA7EFA"/>
    <w:rsid w:val="00FC0944"/>
    <w:rsid w:val="00FE3721"/>
    <w:rsid w:val="00FE4CEB"/>
    <w:rsid w:val="00FF06C6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FAB5"/>
  <w15:chartTrackingRefBased/>
  <w15:docId w15:val="{96D81EAA-71D6-432B-873E-169D48CB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93782"/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3782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3782"/>
    <w:pPr>
      <w:keepNext/>
      <w:keepLines/>
      <w:spacing w:before="120"/>
      <w:outlineLvl w:val="3"/>
    </w:pPr>
    <w:rPr>
      <w:rFonts w:eastAsiaTheme="majorEastAsia" w:cstheme="majorBidi"/>
      <w:i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semiHidden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8E58B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3782"/>
    <w:rPr>
      <w:rFonts w:asciiTheme="minorHAnsi" w:hAnsiTheme="minorHAnsi"/>
      <w:b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93782"/>
    <w:rPr>
      <w:rFonts w:asciiTheme="minorHAnsi" w:eastAsiaTheme="majorEastAsia" w:hAnsiTheme="minorHAnsi" w:cstheme="majorBidi"/>
      <w:iCs/>
      <w:caps/>
      <w:sz w:val="20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A930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F03"/>
    <w:rPr>
      <w:color w:val="7F6F6F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43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3BB"/>
    <w:rPr>
      <w:rFonts w:asciiTheme="minorHAnsi" w:eastAsiaTheme="minorEastAsia" w:hAnsiTheme="minorHAnsi"/>
      <w:sz w:val="1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43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3BB"/>
    <w:rPr>
      <w:rFonts w:asciiTheme="minorHAnsi" w:eastAsiaTheme="minorEastAsia" w:hAnsiTheme="minorHAnsi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.xml"/><Relationship Id="rId21" Type="http://schemas.openxmlformats.org/officeDocument/2006/relationships/image" Target="media/image9.png"/><Relationship Id="rId42" Type="http://schemas.openxmlformats.org/officeDocument/2006/relationships/image" Target="media/image21.png"/><Relationship Id="rId47" Type="http://schemas.openxmlformats.org/officeDocument/2006/relationships/customXml" Target="ink/ink11.xml"/><Relationship Id="rId63" Type="http://schemas.openxmlformats.org/officeDocument/2006/relationships/customXml" Target="ink/ink20.xml"/><Relationship Id="rId68" Type="http://schemas.openxmlformats.org/officeDocument/2006/relationships/image" Target="media/image33.png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9" Type="http://schemas.openxmlformats.org/officeDocument/2006/relationships/customXml" Target="ink/ink2.xml"/><Relationship Id="rId11" Type="http://schemas.openxmlformats.org/officeDocument/2006/relationships/hyperlink" Target="mailto:varadpatil76@gmail.com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6.xml"/><Relationship Id="rId40" Type="http://schemas.openxmlformats.org/officeDocument/2006/relationships/image" Target="media/image20.png"/><Relationship Id="rId45" Type="http://schemas.openxmlformats.org/officeDocument/2006/relationships/customXml" Target="ink/ink10.xml"/><Relationship Id="rId53" Type="http://schemas.openxmlformats.org/officeDocument/2006/relationships/customXml" Target="ink/ink15.xml"/><Relationship Id="rId58" Type="http://schemas.openxmlformats.org/officeDocument/2006/relationships/image" Target="media/image28.png"/><Relationship Id="rId66" Type="http://schemas.openxmlformats.org/officeDocument/2006/relationships/image" Target="media/image32.png"/><Relationship Id="rId74" Type="http://schemas.openxmlformats.org/officeDocument/2006/relationships/image" Target="media/image36.png"/><Relationship Id="rId5" Type="http://schemas.openxmlformats.org/officeDocument/2006/relationships/numbering" Target="numbering.xml"/><Relationship Id="rId61" Type="http://schemas.openxmlformats.org/officeDocument/2006/relationships/customXml" Target="ink/ink19.xml"/><Relationship Id="rId19" Type="http://schemas.openxmlformats.org/officeDocument/2006/relationships/image" Target="media/image7.png"/><Relationship Id="rId14" Type="http://schemas.openxmlformats.org/officeDocument/2006/relationships/image" Target="media/image2.svg"/><Relationship Id="rId22" Type="http://schemas.openxmlformats.org/officeDocument/2006/relationships/image" Target="media/image10.png"/><Relationship Id="rId30" Type="http://schemas.openxmlformats.org/officeDocument/2006/relationships/image" Target="media/image15.png"/><Relationship Id="rId35" Type="http://schemas.openxmlformats.org/officeDocument/2006/relationships/customXml" Target="ink/ink5.xml"/><Relationship Id="rId43" Type="http://schemas.openxmlformats.org/officeDocument/2006/relationships/customXml" Target="ink/ink9.xml"/><Relationship Id="rId48" Type="http://schemas.openxmlformats.org/officeDocument/2006/relationships/customXml" Target="ink/ink12.xml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customXml" Target="ink/ink23.xml"/><Relationship Id="rId8" Type="http://schemas.openxmlformats.org/officeDocument/2006/relationships/webSettings" Target="webSettings.xml"/><Relationship Id="rId51" Type="http://schemas.openxmlformats.org/officeDocument/2006/relationships/image" Target="media/image25.png"/><Relationship Id="rId72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yperlink" Target="mailto:varadpatil76@gmail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emf"/><Relationship Id="rId33" Type="http://schemas.openxmlformats.org/officeDocument/2006/relationships/customXml" Target="ink/ink4.xml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customXml" Target="ink/ink18.xml"/><Relationship Id="rId67" Type="http://schemas.openxmlformats.org/officeDocument/2006/relationships/customXml" Target="ink/ink22.xml"/><Relationship Id="rId20" Type="http://schemas.openxmlformats.org/officeDocument/2006/relationships/image" Target="media/image8.svg"/><Relationship Id="rId41" Type="http://schemas.openxmlformats.org/officeDocument/2006/relationships/customXml" Target="ink/ink8.xml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4.png"/><Relationship Id="rId57" Type="http://schemas.openxmlformats.org/officeDocument/2006/relationships/customXml" Target="ink/ink17.xml"/><Relationship Id="rId10" Type="http://schemas.openxmlformats.org/officeDocument/2006/relationships/endnotes" Target="endnotes.xml"/><Relationship Id="rId31" Type="http://schemas.openxmlformats.org/officeDocument/2006/relationships/customXml" Target="ink/ink3.xml"/><Relationship Id="rId44" Type="http://schemas.openxmlformats.org/officeDocument/2006/relationships/image" Target="media/image22.png"/><Relationship Id="rId52" Type="http://schemas.openxmlformats.org/officeDocument/2006/relationships/customXml" Target="ink/ink14.xml"/><Relationship Id="rId60" Type="http://schemas.openxmlformats.org/officeDocument/2006/relationships/image" Target="media/image29.png"/><Relationship Id="rId65" Type="http://schemas.openxmlformats.org/officeDocument/2006/relationships/customXml" Target="ink/ink21.xml"/><Relationship Id="rId73" Type="http://schemas.openxmlformats.org/officeDocument/2006/relationships/customXml" Target="ink/ink2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39" Type="http://schemas.openxmlformats.org/officeDocument/2006/relationships/customXml" Target="ink/ink7.xml"/><Relationship Id="rId34" Type="http://schemas.openxmlformats.org/officeDocument/2006/relationships/image" Target="media/image17.png"/><Relationship Id="rId50" Type="http://schemas.openxmlformats.org/officeDocument/2006/relationships/customXml" Target="ink/ink13.xml"/><Relationship Id="rId55" Type="http://schemas.openxmlformats.org/officeDocument/2006/relationships/customXml" Target="ink/ink16.xml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customXml" Target="ink/ink2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rapati\AppData\Roaming\Microsoft\Templates\Simple%20financial%20analyst%20resume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49:34.98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3633 0 24575,'-971'0'0,"930"2"0,1 2 0,-73 16 0,73-11 0,1-1 0,-76 1 0,77-9 0,-17 0 0,1 0 0,-1 4 0,-81 14 0,44 3 0,0-4 0,-3-4 0,-154 2 0,217-14 0,-39 5 0,-22 3 0,-674-7 0,377-4 0,335 2-1365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49:31.40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73 24575,'528'0'0,"-500"-2"0,1-1 0,46-11 0,-45 9 0,1-1 0,31 1 0,353 5 0,39 0 0,-293-19 0,-107 11 0,67-3 0,764 11 0,-400 2 0,331-2 0,-672 9 0,3 1 0,-62-12 0,86 4 0,-86 5 0,28 3 0,597-9 0,-367-2 0,-328 1 0,-2 1 0,2-1 0,0 2 0,1 2 0,-3 0 0,2 0 0,13 5 0,15 4 0,1-2 0,1-1 0,49 5 0,-31-8 0,67 5 0,-17-7 0,-28 5 0,-23-5 0,91 22 0,-117-20 0,-2-1 0,2-2 0,64-4 0,3 1 0,-29 9 0,20-3 0,-45-3 0,61 9 0,-63-3 0,70-1 0,-106-9 0,272 13 0,-23 10 0,85 14 0,-241-22 0,174 2 0,-265-17 0,0 2 0,-2 0 0,2 2 0,-1 0 0,1-1 0,21 10 0,15 6 0,-25-11 0,1-3 0,0-1 0,37 4 0,77-8 0,-84 0 0,87 7 0,-29 6 0,166-1 0,-185-12 0,129 2 0,-108 14 0,-81-10 0,62 5 0,-30-11 0,-28 0 0,-1 2 0,54 8 0,-61-7-219,0-1-1,42 0 0,-57-2-486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45.12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 0 23892,'1648'0'0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33.25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24575,'15'0'0,"34"0"0,76 9 0,-83-5 48,-1-2-1,51-4 0,-17 1-1554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19.046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519 6 24499,'-519'0'0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10.15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24575,'210'0'0,"-310"0"-1365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0:16.890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2:04.41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1 24575,'2'1'0,"-1"0"0,1 0 0,-1 0 0,1 0 0,-1 0 0,1 0 0,0 0 0,-1-1 0,1 1 0,0-1 0,0 1 0,0-1 0,-1 0 0,1 1 0,0-1 0,0 0 0,2 0 0,37-6 0,-16 1 0,113 5-1365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2:00.86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327 3 24575,'-20'-1'0,"15"1"0,0-1 0,0 1 0,0 0 0,0 0 0,0 0 0,0 1 0,0 0 0,0 0 0,0 0 0,0 1 0,1-1 0,-1 1 0,-7 4 0,3-1 0,0 0 0,-1-1 0,1 0 0,-1 0 0,0-1 0,0-1 0,0 1 0,-19 0 0,-24 8 0,-18 3-1365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50.70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24510,'806'56'0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15.147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24575,'211'0'-1365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1:06.909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1160 56 24575,'3'-1'0,"-1"1"0,1-1 0,-1 0 0,0 0 0,1 0 0,-1 0 0,0 0 0,0 0 0,0-1 0,0 1 0,0-1 0,2-1 0,21-13 0,-24 16 0,0 0 0,0-1 0,0 1 0,1 0 0,-1-1 0,0 1 0,0-1 0,0 1 0,-1-1 0,1 1 0,0-1 0,0 0 0,0 1 0,0-1 0,0 0 0,0-1 0,-1 2 0,0-1 0,0 1 0,0 0 0,0-1 0,0 1 0,-1-1 0,1 1 0,0 0 0,0-1 0,0 1 0,-1 0 0,1 0 0,0-1 0,0 1 0,-1 0 0,1-1 0,0 1 0,-1 0 0,1 0 0,0 0 0,-1-1 0,1 1 0,-1 0 0,1 0 0,0 0 0,-1 0 0,1 0 0,-1 0 0,-5-2 0,-1 0 0,1 1 0,-1 0 0,-7 0 0,-254 2 0,264-1 0,1 0 0,0 1 0,0 0 0,0-1 0,0 1 0,0 0 0,0 1 0,0-1 0,0 0 0,0 1 0,0 0 0,-3 3 0,3-3 0,0 0 0,0 0 0,0-1 0,0 1 0,0 0 0,-1-1 0,1 0 0,0 0 0,-1 0 0,1 0 0,-7 0 0,-190 9 0,136 1 0,49-7 0,-1-1 0,1-1 0,-18 1 0,-88 7 0,6 2 0,79-11 0,-38 8 0,40-4 0,-49 1 0,61-6-1365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0:57.66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0 0 24520,'1514'111'0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1:50:33.262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2:36.46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489 5335 24575,'0'-7'0,"0"1"0,2-2 0,-2 3 0,2-1 0,0-2 0,0 3 0,0-1 0,5-9 0,31-49 0,-4 9 0,9-26 0,-20 43 0,20-50 0,-39 73 0,1 0 0,-1 1 0,0-1 0,0 0 0,-3 0 0,1 0 0,-2-23 0,0 12 0,-2 9 0,2 0 0,0-2 0,2 2 0,-2 0 0,10-30 0,-1 5 0,1-1 0,-5 1 0,1-1 0,-4 2 0,-2-50 0,2 70 0,-1 1 0,1-1 0,2 2 0,9-30 0,-7 26 0,0 1 0,-3-1 0,5-24 0,-8-31 243,0 44-779,2-1 0,7-58 0</inkml:trace>
  <inkml:trace contextRef="#ctx0" brushRef="#br0" timeOffset="2557.8">841 3479 24575,'-2'0'0,"2"-2"0,0 2 0,0 0 0,0-2 0,0 2 0,-2-2 0,2 2 0,0 0 0,0-2 0,-2 2 0,2 0 0,0-2 0,-1 2 0,1 0 0,0-2 0,-2 2 0,2 0 0,0 0 0,-2-1 0,2 1 0,-2 0 0,2 0 0,0 0 0,-2 0 0,2 0 0,-2-2 0,0 2 0,-28-4 0,25 4 0,-315-4 0,173 6 0,47 0 0,-105-4 0,205 2 0,-2 0 0,2 0 0,-2 0 0,2 0 0,0 0 0,-2-2 0,2 2 0,0 0 0,-1 0 0,1 0 0,0 0 0,-2 0 0,2 0 0,0-2 0,-2 2 0,2 0 0,0 0 0,0 0 0,-2-2 0,2 2 0,-2-2 0,2 2 0,0 0 0,0 0 0,0-1 0,0 1 0,0 0 0,0-2 0,0 2 0,0 0 0,0 0 0,0-2 0,2 2 0,-2 0 0,0 0 0,0-2 0,0 2 0,0 0 0,0 0 0,0-2 0,2 2 0,-2 0 0,0-2 0,26-22 0,-20 18 0,28-20 0,-10 5 0,40-41 0,-56 52 0,-3 1 0,3-1 0,-3 1 0,3-3 0,-4 3 0,1-2 0,-1 1 0,7-20 0,14-79 0,7-29 0,-19 104 0,0 0 0,2 0 0,2 2 0,30-42 0,-35 52 0,-7 16 0,-1-1 0,0-1 0,-1 1 0,1-1 0,-2 0 0,2 1 0,-2-3 0,0 3 0,-2-1 0,2-1 0,-2 1 0,1-1 0,-1 1 0,-1 1 0,1-3 0,-2 3 0,2-3 0,-2 3 0,0-1 0,-2 1 0,2-1 0,-5-9 0,-3-7 0,1-3 0,1 1 0,3 0 0,-1-1 0,0 1 0,1-55 0,5 58 0,-10-41 0,1-12 0,7-199 0,2 143 0,2 100 0,2 2 0,13-63 0,-10 59 0,1-2 0,-1-37 0,-5 33 0,-4 18 0,4-1 0,0 0 0,0 1 0,9-33 0,4-4 0,15-105 0,-26 111 0,-2 35 0,0-1 0,0 0 0,9-34 0,-2 25 0,-3-1 0,0-1 0,-3 2 0,3-32 0,-6-122 0,-2 77 0,2-280-1365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2:30.45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0 154 24575,'0'-3'0,"0"-6"0,4-4 0,4-5 0,2-2 0,-1-1 0,-3-2 0,-1 0 0,-3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2:02.29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 6 24556,'928'0'0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1:56.61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43 6282 24564,'-43'-6282'0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1:11.993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96 54 24575,'0'-2'0,"0"2"0,0-2 0,0 2 0,1 0 0,-1-1 0,0 1 0,0 0 0,2-2 0,-2 2 0,0 0 0,0-2 0,2 2 0,-2 0 0,0-2 0,2 2 0,-2 0 0,2 0 0,-2 0 0,0-2 0,2 2 0,-2 0 0,2 0 0,-2 0 0,0 0 0,2 0 0,-2 0 0,3-2 0,25 0 0,-24 2 0,90-1 0,-66 2 0,0-1 0,0-1 0,0-1 0,31-8 0,-41 1 0,-16 5 0,-11 0 0,-36 1 0,2-1 0,-2 4 0,-51 6 0,85-6 0,-137 11-1365,114-9-5461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1:07.20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1462 0 24565,'-1462'50'0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1:04.11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229 2 24575,'-47'-2'0,"0"4"0,-65 11 0,110-13 0,0 0 0,2 0 0,-2 0 0,0 0 0,2 2 0,-2-2 0,0 0 0,2 0 0,-2 0 0,1 1 0,1-1 0,-2 0 0,2 2 0,-2-2 0,2 0 0,-4 4 0,4-4 0,2 0 0,-2 0 0,0 2 0,0-2 0,2 0 0,-2 0 0,0 2 0,2-2 0,-2 0 0,0 0 0,2 0 0,-2 0 0,0 2 0,1-2 0,-1 0 0,0 0 0,2 0 0,-2 0 0,0 0 0,2 0 0,49 7 0,20-9 0,25 4 0,5 14 0,-86-14 0,2 2 0,15 7 0,-19-7 0,0-1 0,1 1 0,17 2 0,39 1 0,-27-1 0,45-1 0,-69-5-1365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0:49.72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0 114 24575,'2'0'0,"-2"-2"0,0 2 0,0-2 0,2 2 0,-2 0 0,0-2 0,2 2 0,-2 0 0,0-1 0,2 1 0,-2 0 0,0 0 0,1-2 0,-1 2 0,2 0 0,-2 0 0,2 0 0,-2-2 0,0 2 0,2 0 0,-2 0 0,2 0 0,-2 0 0,2 0 0,26-4 0,-26 4 0,83-6 0,21-1 0,-31 1 0,133 4 0,-99 4 0,63-2 0,-161-2 0,0 2 0,-1-2 0,1-2 0,-1 2 0,-1-1 0,2-1 0,-1 0 0,11-7 0,30-10 0,-27 15 0,-1 0 0,1 2 0,1 3 0,-1-1 0,-1 2 0,28 2 0,-17-2 0,2 0 0,32-6 0,-44 2-1365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0:45.421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30 24575,'0'3'0,"0"-2"0,0-4 0,3-2 0,4-6 0,1-4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0:34.05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37 24575,'43'-7'0,"-9"1"0,74 3 0,-8 1 0,-40-6 0,-39 4 0,38-1 0,1152 3 0,-570 4 0,-616 0 0,-1 0 0,48 11 0,-44-6 0,44 2 0,-23-5 0,344 11 0,-354-11 0,1 0 0,67 14 0,-59-8 0,54 4 0,-1-6 0,122 26 0,-119-18 0,175 7 0,-109-14 0,-127-3 0,57 14 0,-66-11 0,0-3 0,2 0 0,38 1 0,152-9-1365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7T10:50:26.00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231 0 24575,'-1'1'0,"1"1"0,-1-1 0,1 0 0,-1 1 0,1-1 0,-1 0 0,0 0 0,0 0 0,1 1 0,-1-1 0,0 0 0,0 0 0,0 0 0,0-1 0,0 1 0,0 0 0,-1 0 0,1 0 0,0-1 0,0 0 0,0 0 0,-1 1 0,1-1 0,0 1 0,-3-1 0,-34 9 0,4-6 0,-61-3 0,58-1 0,77 12 0,25-5 0,105-4 0,-91-3 0,-75 1-80,0 0 0,-1 1-1,1 0 1,0-1 0,0 1-1,-1 0 1,1 1 0,-1-1-1,1 1 1,-1-1 0,1 0 0,-1 1-1,0 1 1,0-1 0,0 0-1,4 5 1</inkml:trace>
</inkml:ink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8">
      <a:majorFont>
        <a:latin typeface="Baskerville Old Face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Simple financial analyst resume</Template>
  <TotalTime>1</TotalTime>
  <Pages>2</Pages>
  <Words>36</Words>
  <Characters>240</Characters>
  <Application>Microsoft Office Word</Application>
  <DocSecurity>0</DocSecurity>
  <Lines>23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Varad</dc:creator>
  <cp:keywords/>
  <dc:description/>
  <cp:lastModifiedBy>Patil, Varad</cp:lastModifiedBy>
  <cp:revision>3</cp:revision>
  <cp:lastPrinted>2026-04-07T13:17:00Z</cp:lastPrinted>
  <dcterms:created xsi:type="dcterms:W3CDTF">2026-04-07T13:03:00Z</dcterms:created>
  <dcterms:modified xsi:type="dcterms:W3CDTF">2026-04-07T13:17:00Z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